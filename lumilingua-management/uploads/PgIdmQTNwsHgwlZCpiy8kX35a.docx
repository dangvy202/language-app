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83BC2" w14:textId="62311C42" w:rsidR="00DB3DFE" w:rsidRPr="000F1BC1" w:rsidRDefault="00DB3DFE" w:rsidP="00C92F20">
      <w:pPr>
        <w:pStyle w:val="Title"/>
        <w:spacing w:before="0" w:after="0" w:line="312" w:lineRule="auto"/>
        <w:jc w:val="left"/>
        <w:outlineLvl w:val="9"/>
        <w:rPr>
          <w:rFonts w:ascii="Tohama" w:hAnsi="Tohama"/>
          <w:noProof/>
          <w:lang w:val="en-US"/>
        </w:rPr>
      </w:pPr>
    </w:p>
    <w:p w14:paraId="03580E2B" w14:textId="0AF25CED" w:rsidR="00A21FA5" w:rsidRPr="000F1BC1" w:rsidRDefault="0046684A" w:rsidP="00A21FA5">
      <w:pPr>
        <w:pStyle w:val="Title"/>
        <w:spacing w:before="0" w:after="0" w:line="312" w:lineRule="auto"/>
        <w:outlineLvl w:val="9"/>
        <w:rPr>
          <w:rFonts w:ascii="Tohama" w:hAnsi="Tohama"/>
          <w:noProof/>
          <w:lang w:val="en-US"/>
        </w:rPr>
      </w:pPr>
      <w:r w:rsidRPr="000F1BC1">
        <w:rPr>
          <w:rFonts w:ascii="Tohama" w:hAnsi="Tohama"/>
          <w:noProof/>
          <w:lang w:val="en-US"/>
        </w:rPr>
        <w:t>Tran Dang Vy</w:t>
      </w:r>
    </w:p>
    <w:p w14:paraId="2F4EC5F7" w14:textId="4CD420AA" w:rsidR="006D6CA2" w:rsidRDefault="00872C74" w:rsidP="00A21FA5">
      <w:pPr>
        <w:pStyle w:val="Title"/>
        <w:spacing w:before="0" w:after="0" w:line="312" w:lineRule="auto"/>
        <w:outlineLvl w:val="9"/>
        <w:rPr>
          <w:rFonts w:ascii="Tohama" w:hAnsi="Tohama"/>
          <w:sz w:val="28"/>
          <w:szCs w:val="28"/>
          <w:lang w:val="en-US"/>
        </w:rPr>
      </w:pPr>
      <w:r w:rsidRPr="000F1BC1">
        <w:rPr>
          <w:rFonts w:ascii="Tohama" w:hAnsi="Tohama"/>
          <w:sz w:val="28"/>
          <w:szCs w:val="28"/>
          <w:lang w:val="en-US"/>
        </w:rPr>
        <w:t>Back-end</w:t>
      </w:r>
      <w:r w:rsidR="009E2A62" w:rsidRPr="000F1BC1">
        <w:rPr>
          <w:rFonts w:ascii="Tohama" w:hAnsi="Tohama"/>
          <w:sz w:val="28"/>
          <w:szCs w:val="28"/>
          <w:lang w:val="en-US"/>
        </w:rPr>
        <w:t xml:space="preserve"> </w:t>
      </w:r>
      <w:r w:rsidR="009B000E" w:rsidRPr="000F1BC1">
        <w:rPr>
          <w:rFonts w:ascii="Tohama" w:hAnsi="Tohama"/>
          <w:sz w:val="28"/>
          <w:szCs w:val="28"/>
          <w:lang w:val="en-US"/>
        </w:rPr>
        <w:t>Developer</w:t>
      </w:r>
    </w:p>
    <w:p w14:paraId="00F5FAB8" w14:textId="69087E70" w:rsidR="00BE10C1" w:rsidRDefault="00BE10C1" w:rsidP="00BE10C1">
      <w:r>
        <w:t xml:space="preserve">Email: </w:t>
      </w:r>
      <w:hyperlink r:id="rId9" w:history="1">
        <w:r w:rsidRPr="000508A0">
          <w:rPr>
            <w:rStyle w:val="Hyperlink"/>
          </w:rPr>
          <w:t>dangvy202@gmail.com</w:t>
        </w:r>
      </w:hyperlink>
    </w:p>
    <w:p w14:paraId="4EE3BE3C" w14:textId="72D3B2E6" w:rsidR="00BE10C1" w:rsidRDefault="00BE10C1" w:rsidP="00BE10C1">
      <w:r>
        <w:t>Phone: 0708517856</w:t>
      </w:r>
    </w:p>
    <w:p w14:paraId="7C0D6CFE" w14:textId="4AE37AA2" w:rsidR="006D6CA2" w:rsidRDefault="00BE10C1" w:rsidP="00D01653">
      <w:proofErr w:type="spellStart"/>
      <w:r>
        <w:t>Zalo</w:t>
      </w:r>
      <w:proofErr w:type="spellEnd"/>
      <w:r>
        <w:t>: 0708517856</w:t>
      </w:r>
    </w:p>
    <w:p w14:paraId="4DD6D7BC" w14:textId="08D65371" w:rsidR="00D01653" w:rsidRPr="000F1BC1" w:rsidRDefault="00D01653" w:rsidP="00D01653">
      <w:pPr>
        <w:pStyle w:val="StyleStyleHeading3BottomSinglesolidlineAuto075ptLi"/>
        <w:spacing w:before="360" w:after="240" w:line="312" w:lineRule="auto"/>
        <w:rPr>
          <w:rFonts w:ascii="Tohama" w:hAnsi="Tohama"/>
          <w:sz w:val="22"/>
          <w:szCs w:val="22"/>
        </w:rPr>
      </w:pPr>
      <w:r>
        <w:rPr>
          <w:rFonts w:ascii="Tohama" w:hAnsi="Tohama"/>
          <w:sz w:val="22"/>
          <w:szCs w:val="22"/>
        </w:rPr>
        <w:t>EDUCATION</w:t>
      </w:r>
    </w:p>
    <w:p w14:paraId="35D9C60E" w14:textId="3701AE32" w:rsidR="00D01653" w:rsidRDefault="00E32F8F" w:rsidP="00D01653">
      <w:pPr>
        <w:rPr>
          <w:rFonts w:ascii="Tohama" w:hAnsi="Tohama"/>
          <w:sz w:val="22"/>
          <w:szCs w:val="22"/>
        </w:rPr>
      </w:pPr>
      <w:r>
        <w:rPr>
          <w:rFonts w:ascii="Tohama" w:hAnsi="Tohama"/>
          <w:sz w:val="22"/>
          <w:szCs w:val="22"/>
        </w:rPr>
        <w:t>+</w:t>
      </w:r>
      <w:r w:rsidR="00D01653">
        <w:rPr>
          <w:rFonts w:ascii="Tohama" w:hAnsi="Tohama"/>
          <w:sz w:val="22"/>
          <w:szCs w:val="22"/>
        </w:rPr>
        <w:t>FPT University(2018-2022)</w:t>
      </w:r>
    </w:p>
    <w:p w14:paraId="3ABE633A" w14:textId="7E8FE15F" w:rsidR="00D01653" w:rsidRDefault="00D01653" w:rsidP="00D01653">
      <w:pPr>
        <w:rPr>
          <w:rFonts w:ascii="Tohama" w:hAnsi="Tohama"/>
          <w:sz w:val="22"/>
          <w:szCs w:val="22"/>
        </w:rPr>
      </w:pPr>
      <w:r w:rsidRPr="00D01653">
        <w:rPr>
          <w:rFonts w:ascii="Tohama" w:hAnsi="Tohama"/>
          <w:sz w:val="22"/>
          <w:szCs w:val="22"/>
        </w:rPr>
        <w:t>Bachelor's degree in Software Engineering</w:t>
      </w:r>
    </w:p>
    <w:p w14:paraId="70C5F4FE" w14:textId="446A245C" w:rsidR="00D01653" w:rsidRDefault="00E32F8F" w:rsidP="00D01653">
      <w:pPr>
        <w:rPr>
          <w:rFonts w:ascii="Tohama" w:hAnsi="Tohama"/>
          <w:sz w:val="22"/>
          <w:szCs w:val="22"/>
        </w:rPr>
      </w:pPr>
      <w:r>
        <w:rPr>
          <w:rFonts w:ascii="Tohama" w:hAnsi="Tohama"/>
          <w:sz w:val="22"/>
          <w:szCs w:val="22"/>
        </w:rPr>
        <w:t>+</w:t>
      </w:r>
      <w:r w:rsidR="00D01653">
        <w:rPr>
          <w:rFonts w:ascii="Tohama" w:hAnsi="Tohama"/>
          <w:sz w:val="22"/>
          <w:szCs w:val="22"/>
        </w:rPr>
        <w:t>KITS Center (Korea Group)</w:t>
      </w:r>
    </w:p>
    <w:p w14:paraId="75FBDFBC" w14:textId="0C22B922" w:rsidR="00D01653" w:rsidRDefault="00D01653" w:rsidP="00D01653">
      <w:pPr>
        <w:rPr>
          <w:rFonts w:ascii="Tohama" w:hAnsi="Tohama"/>
          <w:sz w:val="22"/>
          <w:szCs w:val="22"/>
        </w:rPr>
      </w:pPr>
      <w:r>
        <w:rPr>
          <w:rFonts w:ascii="Tohama" w:hAnsi="Tohama"/>
          <w:sz w:val="22"/>
          <w:szCs w:val="22"/>
        </w:rPr>
        <w:t>Java Developer</w:t>
      </w:r>
    </w:p>
    <w:p w14:paraId="14D231E9" w14:textId="77777777" w:rsidR="00D01653" w:rsidRPr="000F1BC1" w:rsidRDefault="00D01653" w:rsidP="00D01653">
      <w:pPr>
        <w:rPr>
          <w:rFonts w:ascii="Tohama" w:hAnsi="Tohama"/>
          <w:sz w:val="22"/>
          <w:szCs w:val="22"/>
        </w:rPr>
      </w:pPr>
    </w:p>
    <w:p w14:paraId="2A1B4B6E" w14:textId="77777777" w:rsidR="00A568D9" w:rsidRPr="000F1BC1" w:rsidRDefault="65CCE64C" w:rsidP="00C92F20">
      <w:pPr>
        <w:pStyle w:val="StyleStyleHeading3BottomSinglesolidlineAuto075ptLi"/>
        <w:spacing w:before="360" w:after="240" w:line="312" w:lineRule="auto"/>
        <w:rPr>
          <w:rFonts w:ascii="Tohama" w:hAnsi="Tohama"/>
          <w:sz w:val="22"/>
          <w:szCs w:val="22"/>
        </w:rPr>
      </w:pPr>
      <w:r w:rsidRPr="000F1BC1">
        <w:rPr>
          <w:rFonts w:ascii="Tohama" w:hAnsi="Tohama"/>
          <w:sz w:val="22"/>
          <w:szCs w:val="22"/>
        </w:rPr>
        <w:t>SUMMARY</w:t>
      </w:r>
    </w:p>
    <w:p w14:paraId="3AD65766" w14:textId="6E67B8AF" w:rsidR="5B2DE05D" w:rsidRDefault="009E14D2" w:rsidP="11962806">
      <w:pPr>
        <w:pStyle w:val="INET-Body"/>
        <w:spacing w:line="312" w:lineRule="auto"/>
        <w:jc w:val="both"/>
        <w:rPr>
          <w:rStyle w:val="eop"/>
          <w:rFonts w:ascii="Tohama" w:hAnsi="Tohama" w:cs="Times New Roman"/>
          <w:b/>
          <w:bCs/>
          <w:i/>
          <w:iCs/>
          <w:sz w:val="20"/>
          <w:szCs w:val="20"/>
          <w:shd w:val="clear" w:color="auto" w:fill="FFFFFF"/>
        </w:rPr>
      </w:pPr>
      <w:r w:rsidRPr="000F1BC1">
        <w:rPr>
          <w:rFonts w:ascii="Tohama" w:eastAsia="Tahoma" w:hAnsi="Tohama" w:cs="Times New Roman"/>
          <w:sz w:val="20"/>
          <w:szCs w:val="20"/>
        </w:rPr>
        <w:t xml:space="preserve">Have experience with over </w:t>
      </w:r>
      <w:r w:rsidR="0007368F">
        <w:rPr>
          <w:rFonts w:ascii="Tohama" w:eastAsia="Tahoma" w:hAnsi="Tohama" w:cs="Times New Roman"/>
          <w:sz w:val="20"/>
          <w:szCs w:val="20"/>
        </w:rPr>
        <w:t>4</w:t>
      </w:r>
      <w:r w:rsidR="00C04955">
        <w:rPr>
          <w:rFonts w:ascii="Tohama" w:eastAsia="Tahoma" w:hAnsi="Tohama" w:cs="Times New Roman"/>
          <w:sz w:val="20"/>
          <w:szCs w:val="20"/>
        </w:rPr>
        <w:t>+</w:t>
      </w:r>
      <w:r w:rsidR="5ADC3010" w:rsidRPr="000F1BC1">
        <w:rPr>
          <w:rFonts w:ascii="Tohama" w:eastAsia="Tahoma" w:hAnsi="Tohama" w:cs="Times New Roman"/>
          <w:sz w:val="20"/>
          <w:szCs w:val="20"/>
        </w:rPr>
        <w:t xml:space="preserve"> years </w:t>
      </w:r>
      <w:r w:rsidR="006C739C" w:rsidRPr="000F1BC1">
        <w:rPr>
          <w:rStyle w:val="normaltextrun"/>
          <w:rFonts w:ascii="Tohama" w:hAnsi="Tohama" w:cs="Times New Roman"/>
          <w:sz w:val="20"/>
          <w:szCs w:val="20"/>
          <w:shd w:val="clear" w:color="auto" w:fill="FFFFFF"/>
        </w:rPr>
        <w:t xml:space="preserve">of experience in software development across multiple web, mobile and server applications based on Java, Spring framework, Hibernate, web service. My Experience lies mainly in Integrated Development Environments: MS Visual Studio, </w:t>
      </w:r>
      <w:proofErr w:type="spellStart"/>
      <w:r w:rsidR="006C739C" w:rsidRPr="000F1BC1">
        <w:rPr>
          <w:rStyle w:val="normaltextrun"/>
          <w:rFonts w:ascii="Tohama" w:hAnsi="Tohama" w:cs="Times New Roman"/>
          <w:sz w:val="20"/>
          <w:szCs w:val="20"/>
          <w:shd w:val="clear" w:color="auto" w:fill="FFFFFF"/>
        </w:rPr>
        <w:t>Netbeans</w:t>
      </w:r>
      <w:proofErr w:type="spellEnd"/>
      <w:r w:rsidR="006C739C" w:rsidRPr="000F1BC1">
        <w:rPr>
          <w:rStyle w:val="normaltextrun"/>
          <w:rFonts w:ascii="Tohama" w:hAnsi="Tohama" w:cs="Times New Roman"/>
          <w:sz w:val="20"/>
          <w:szCs w:val="20"/>
          <w:shd w:val="clear" w:color="auto" w:fill="FFFFFF"/>
        </w:rPr>
        <w:t xml:space="preserve">, Eclipse, Spring Tool Suite, and programming languages: Java, CSS, HTML, JavaScript, </w:t>
      </w:r>
      <w:proofErr w:type="spellStart"/>
      <w:r w:rsidR="006C739C" w:rsidRPr="000F1BC1">
        <w:rPr>
          <w:rStyle w:val="normaltextrun"/>
          <w:rFonts w:ascii="Tohama" w:hAnsi="Tohama" w:cs="Times New Roman"/>
          <w:sz w:val="20"/>
          <w:szCs w:val="20"/>
          <w:shd w:val="clear" w:color="auto" w:fill="FFFFFF"/>
        </w:rPr>
        <w:t>jquery</w:t>
      </w:r>
      <w:proofErr w:type="spellEnd"/>
      <w:r w:rsidR="006C739C" w:rsidRPr="000F1BC1">
        <w:rPr>
          <w:rStyle w:val="normaltextrun"/>
          <w:rFonts w:ascii="Tohama" w:hAnsi="Tohama" w:cs="Times New Roman"/>
          <w:sz w:val="20"/>
          <w:szCs w:val="20"/>
          <w:shd w:val="clear" w:color="auto" w:fill="FFFFFF"/>
        </w:rPr>
        <w:t>,. In addition, I have learnt exemplary communication and time management skills through working with large agile teams under tough project conditions.</w:t>
      </w:r>
      <w:r w:rsidR="006C739C" w:rsidRPr="000F1BC1">
        <w:rPr>
          <w:rStyle w:val="eop"/>
          <w:rFonts w:ascii="Tohama" w:hAnsi="Tohama" w:cs="Times New Roman"/>
          <w:b/>
          <w:bCs/>
          <w:i/>
          <w:iCs/>
          <w:sz w:val="20"/>
          <w:szCs w:val="20"/>
          <w:shd w:val="clear" w:color="auto" w:fill="FFFFFF"/>
        </w:rPr>
        <w:t> </w:t>
      </w:r>
    </w:p>
    <w:p w14:paraId="1F0E17D6" w14:textId="317CE9D7" w:rsidR="002D71E5" w:rsidRPr="000F1BC1" w:rsidRDefault="002D71E5" w:rsidP="002D71E5">
      <w:pPr>
        <w:pStyle w:val="StyleStyleHeading3BottomSinglesolidlineAuto075ptLi"/>
        <w:spacing w:before="360" w:after="240" w:line="312" w:lineRule="auto"/>
        <w:rPr>
          <w:rFonts w:ascii="Tohama" w:hAnsi="Tohama"/>
          <w:sz w:val="22"/>
          <w:szCs w:val="22"/>
        </w:rPr>
      </w:pPr>
      <w:r>
        <w:rPr>
          <w:rFonts w:ascii="Tohama" w:hAnsi="Tohama"/>
          <w:sz w:val="22"/>
          <w:szCs w:val="22"/>
        </w:rPr>
        <w:t>PROCESS</w:t>
      </w:r>
    </w:p>
    <w:p w14:paraId="599AB492" w14:textId="41CE3CF8" w:rsidR="002D71E5" w:rsidRPr="002D71E5" w:rsidRDefault="002D71E5" w:rsidP="11962806">
      <w:pPr>
        <w:pStyle w:val="INET-Body"/>
        <w:spacing w:line="312" w:lineRule="auto"/>
        <w:jc w:val="both"/>
        <w:rPr>
          <w:rFonts w:ascii="Tohama" w:eastAsia="Tahoma" w:hAnsi="Tohama" w:cs="Times New Roman"/>
          <w:b/>
          <w:bCs/>
          <w:sz w:val="20"/>
          <w:szCs w:val="20"/>
        </w:rPr>
      </w:pPr>
      <w:proofErr w:type="spellStart"/>
      <w:r w:rsidRPr="002D71E5">
        <w:rPr>
          <w:rFonts w:ascii="Tohama" w:eastAsia="Tahoma" w:hAnsi="Tohama" w:cs="Times New Roman"/>
          <w:b/>
          <w:bCs/>
          <w:sz w:val="20"/>
          <w:szCs w:val="20"/>
        </w:rPr>
        <w:t>Shinhan</w:t>
      </w:r>
      <w:proofErr w:type="spellEnd"/>
      <w:r w:rsidRPr="002D71E5">
        <w:rPr>
          <w:rFonts w:ascii="Tohama" w:eastAsia="Tahoma" w:hAnsi="Tohama" w:cs="Times New Roman"/>
          <w:b/>
          <w:bCs/>
          <w:sz w:val="20"/>
          <w:szCs w:val="20"/>
        </w:rPr>
        <w:t xml:space="preserve"> DS </w:t>
      </w:r>
      <w:proofErr w:type="spellStart"/>
      <w:r w:rsidRPr="002D71E5">
        <w:rPr>
          <w:rFonts w:ascii="Tohama" w:eastAsia="Tahoma" w:hAnsi="Tohama" w:cs="Times New Roman"/>
          <w:b/>
          <w:bCs/>
          <w:sz w:val="20"/>
          <w:szCs w:val="20"/>
        </w:rPr>
        <w:t>VietNam</w:t>
      </w:r>
      <w:proofErr w:type="spellEnd"/>
      <w:r w:rsidRPr="002D71E5">
        <w:rPr>
          <w:rFonts w:ascii="Tohama" w:eastAsia="Tahoma" w:hAnsi="Tohama" w:cs="Times New Roman"/>
          <w:b/>
          <w:bCs/>
          <w:sz w:val="20"/>
          <w:szCs w:val="20"/>
        </w:rPr>
        <w:t xml:space="preserve"> ( 2020 – 2022 )</w:t>
      </w:r>
    </w:p>
    <w:p w14:paraId="2005D39B" w14:textId="3B01E7AC" w:rsidR="002D71E5" w:rsidRDefault="002D71E5" w:rsidP="11962806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>Position</w:t>
      </w:r>
    </w:p>
    <w:p w14:paraId="53217A2A" w14:textId="11F23B06" w:rsidR="002D71E5" w:rsidRDefault="002D71E5" w:rsidP="11962806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>_ Software Engineer Core Banking Developer</w:t>
      </w:r>
    </w:p>
    <w:p w14:paraId="70D30DC9" w14:textId="1069445E" w:rsidR="002D71E5" w:rsidRDefault="002D71E5" w:rsidP="11962806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 xml:space="preserve">_ </w:t>
      </w:r>
      <w:proofErr w:type="spellStart"/>
      <w:r>
        <w:rPr>
          <w:rFonts w:ascii="Tohama" w:eastAsia="Tahoma" w:hAnsi="Tohama" w:cs="Times New Roman"/>
          <w:sz w:val="20"/>
          <w:szCs w:val="20"/>
        </w:rPr>
        <w:t>FrontEnd</w:t>
      </w:r>
      <w:proofErr w:type="spellEnd"/>
      <w:r>
        <w:rPr>
          <w:rFonts w:ascii="Tohama" w:eastAsia="Tahoma" w:hAnsi="Tohama" w:cs="Times New Roman"/>
          <w:sz w:val="20"/>
          <w:szCs w:val="20"/>
        </w:rPr>
        <w:t xml:space="preserve"> </w:t>
      </w:r>
    </w:p>
    <w:p w14:paraId="471F6BCD" w14:textId="59F667EB" w:rsidR="002D71E5" w:rsidRPr="002D71E5" w:rsidRDefault="002D71E5" w:rsidP="002D71E5">
      <w:pPr>
        <w:pStyle w:val="INET-Body"/>
        <w:spacing w:line="312" w:lineRule="auto"/>
        <w:jc w:val="both"/>
        <w:rPr>
          <w:rFonts w:ascii="Tohama" w:eastAsia="Tahoma" w:hAnsi="Tohama" w:cs="Times New Roman"/>
          <w:b/>
          <w:bCs/>
          <w:sz w:val="20"/>
          <w:szCs w:val="20"/>
        </w:rPr>
      </w:pPr>
      <w:r>
        <w:rPr>
          <w:rFonts w:ascii="Tohama" w:eastAsia="Tahoma" w:hAnsi="Tohama" w:cs="Times New Roman"/>
          <w:b/>
          <w:bCs/>
          <w:sz w:val="20"/>
          <w:szCs w:val="20"/>
        </w:rPr>
        <w:t xml:space="preserve">CMC GLOBAL 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>(</w:t>
      </w:r>
      <w:r w:rsidR="006D388C">
        <w:rPr>
          <w:rFonts w:ascii="Tohama" w:eastAsia="Tahoma" w:hAnsi="Tohama" w:cs="Times New Roman"/>
          <w:b/>
          <w:bCs/>
          <w:sz w:val="20"/>
          <w:szCs w:val="20"/>
        </w:rPr>
        <w:t>2</w:t>
      </w:r>
      <w:r>
        <w:rPr>
          <w:rFonts w:ascii="Tohama" w:eastAsia="Tahoma" w:hAnsi="Tohama" w:cs="Times New Roman"/>
          <w:b/>
          <w:bCs/>
          <w:sz w:val="20"/>
          <w:szCs w:val="20"/>
        </w:rPr>
        <w:t>/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>202</w:t>
      </w:r>
      <w:r>
        <w:rPr>
          <w:rFonts w:ascii="Tohama" w:eastAsia="Tahoma" w:hAnsi="Tohama" w:cs="Times New Roman"/>
          <w:b/>
          <w:bCs/>
          <w:sz w:val="20"/>
          <w:szCs w:val="20"/>
        </w:rPr>
        <w:t>2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 xml:space="preserve"> – </w:t>
      </w:r>
      <w:r>
        <w:rPr>
          <w:rFonts w:ascii="Tohama" w:eastAsia="Tahoma" w:hAnsi="Tohama" w:cs="Times New Roman"/>
          <w:b/>
          <w:bCs/>
          <w:sz w:val="20"/>
          <w:szCs w:val="20"/>
        </w:rPr>
        <w:t>5/2023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>)</w:t>
      </w:r>
    </w:p>
    <w:p w14:paraId="1B776ED7" w14:textId="77777777" w:rsidR="002D71E5" w:rsidRDefault="002D71E5" w:rsidP="002D71E5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>Position</w:t>
      </w:r>
    </w:p>
    <w:p w14:paraId="4FE40000" w14:textId="01B63679" w:rsidR="002D71E5" w:rsidRDefault="002D71E5" w:rsidP="002D71E5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 xml:space="preserve">_ </w:t>
      </w:r>
      <w:proofErr w:type="spellStart"/>
      <w:r>
        <w:rPr>
          <w:rFonts w:ascii="Tohama" w:eastAsia="Tahoma" w:hAnsi="Tohama" w:cs="Times New Roman"/>
          <w:sz w:val="20"/>
          <w:szCs w:val="20"/>
        </w:rPr>
        <w:t>Fullstack</w:t>
      </w:r>
      <w:proofErr w:type="spellEnd"/>
      <w:r>
        <w:rPr>
          <w:rFonts w:ascii="Tohama" w:eastAsia="Tahoma" w:hAnsi="Tohama" w:cs="Times New Roman"/>
          <w:sz w:val="20"/>
          <w:szCs w:val="20"/>
        </w:rPr>
        <w:t xml:space="preserve"> Developer</w:t>
      </w:r>
    </w:p>
    <w:p w14:paraId="5AF7AEE5" w14:textId="081CA036" w:rsidR="002D71E5" w:rsidRPr="002D71E5" w:rsidRDefault="002D71E5" w:rsidP="002D71E5">
      <w:pPr>
        <w:pStyle w:val="INET-Body"/>
        <w:spacing w:line="312" w:lineRule="auto"/>
        <w:jc w:val="both"/>
        <w:rPr>
          <w:rFonts w:ascii="Tohama" w:eastAsia="Tahoma" w:hAnsi="Tohama" w:cs="Times New Roman"/>
          <w:b/>
          <w:bCs/>
          <w:sz w:val="20"/>
          <w:szCs w:val="20"/>
        </w:rPr>
      </w:pPr>
      <w:r>
        <w:rPr>
          <w:rFonts w:ascii="Tohama" w:eastAsia="Tahoma" w:hAnsi="Tohama" w:cs="Times New Roman"/>
          <w:b/>
          <w:bCs/>
          <w:sz w:val="20"/>
          <w:szCs w:val="20"/>
        </w:rPr>
        <w:t xml:space="preserve">FPT SOFTWARE 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>(</w:t>
      </w:r>
      <w:r>
        <w:rPr>
          <w:rFonts w:ascii="Tohama" w:eastAsia="Tahoma" w:hAnsi="Tohama" w:cs="Times New Roman"/>
          <w:b/>
          <w:bCs/>
          <w:sz w:val="20"/>
          <w:szCs w:val="20"/>
        </w:rPr>
        <w:t>5/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>202</w:t>
      </w:r>
      <w:r>
        <w:rPr>
          <w:rFonts w:ascii="Tohama" w:eastAsia="Tahoma" w:hAnsi="Tohama" w:cs="Times New Roman"/>
          <w:b/>
          <w:bCs/>
          <w:sz w:val="20"/>
          <w:szCs w:val="20"/>
        </w:rPr>
        <w:t>3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 xml:space="preserve"> –</w:t>
      </w:r>
      <w:r>
        <w:rPr>
          <w:rFonts w:ascii="Tohama" w:eastAsia="Tahoma" w:hAnsi="Tohama" w:cs="Times New Roman"/>
          <w:b/>
          <w:bCs/>
          <w:sz w:val="20"/>
          <w:szCs w:val="20"/>
        </w:rPr>
        <w:t xml:space="preserve"> Present</w:t>
      </w:r>
      <w:r w:rsidRPr="002D71E5">
        <w:rPr>
          <w:rFonts w:ascii="Tohama" w:eastAsia="Tahoma" w:hAnsi="Tohama" w:cs="Times New Roman"/>
          <w:b/>
          <w:bCs/>
          <w:sz w:val="20"/>
          <w:szCs w:val="20"/>
        </w:rPr>
        <w:t>)</w:t>
      </w:r>
    </w:p>
    <w:p w14:paraId="6AFD5FC1" w14:textId="77777777" w:rsidR="002D71E5" w:rsidRDefault="002D71E5" w:rsidP="002D71E5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>Position</w:t>
      </w:r>
    </w:p>
    <w:p w14:paraId="154F63C8" w14:textId="5564ACED" w:rsidR="002D71E5" w:rsidRDefault="002D71E5" w:rsidP="002D71E5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>_ Java Developer (Spring Boot)</w:t>
      </w:r>
    </w:p>
    <w:p w14:paraId="78E0EE4B" w14:textId="4654639F" w:rsidR="002D71E5" w:rsidRPr="000F1BC1" w:rsidRDefault="002D71E5" w:rsidP="002D71E5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>
        <w:rPr>
          <w:rFonts w:ascii="Tohama" w:eastAsia="Tahoma" w:hAnsi="Tohama" w:cs="Times New Roman"/>
          <w:sz w:val="20"/>
          <w:szCs w:val="20"/>
        </w:rPr>
        <w:t xml:space="preserve"> </w:t>
      </w:r>
    </w:p>
    <w:p w14:paraId="31709561" w14:textId="77777777" w:rsidR="002D71E5" w:rsidRPr="000F1BC1" w:rsidRDefault="002D71E5" w:rsidP="11962806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</w:p>
    <w:p w14:paraId="75E8C010" w14:textId="14A0595B" w:rsidR="00DB3DFE" w:rsidRPr="000F1BC1" w:rsidRDefault="67E62689" w:rsidP="11962806">
      <w:pPr>
        <w:pStyle w:val="Heading4"/>
        <w:spacing w:line="312" w:lineRule="auto"/>
        <w:jc w:val="both"/>
        <w:rPr>
          <w:rFonts w:ascii="Tohama" w:hAnsi="Tohama" w:cs="Times New Roman" w:hint="eastAsia"/>
          <w:color w:val="000000" w:themeColor="text1"/>
        </w:rPr>
      </w:pPr>
      <w:r w:rsidRPr="000F1BC1">
        <w:rPr>
          <w:rFonts w:ascii="Tohama" w:hAnsi="Tohama" w:cs="Times New Roman"/>
          <w:color w:val="000000" w:themeColor="text1"/>
        </w:rPr>
        <w:lastRenderedPageBreak/>
        <w:t>Specialties</w:t>
      </w:r>
    </w:p>
    <w:p w14:paraId="6E5CC6EC" w14:textId="77777777" w:rsidR="006C739C" w:rsidRPr="000F1BC1" w:rsidRDefault="006C739C" w:rsidP="006C739C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Strong knowledge of web development and database.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78483B4D" w14:textId="77777777" w:rsidR="006C739C" w:rsidRPr="000F1BC1" w:rsidRDefault="006C739C" w:rsidP="006C739C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Strong experience with Java language and Java’s frameworks such as Spring MVC, Spring Boot, Hibernate.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0617E4A6" w14:textId="77777777" w:rsidR="006C739C" w:rsidRPr="000F1BC1" w:rsidRDefault="006C739C" w:rsidP="006C739C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Knowledge of Design Patterns, Micro Service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DAB6887" w14:textId="77777777" w:rsidR="006C739C" w:rsidRPr="000F1BC1" w:rsidRDefault="006C739C" w:rsidP="006C739C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 xml:space="preserve">Have knowledge and experience in ORACLE, </w:t>
      </w:r>
      <w:proofErr w:type="spellStart"/>
      <w:r w:rsidRPr="000F1BC1">
        <w:rPr>
          <w:rStyle w:val="normaltextrun"/>
          <w:rFonts w:ascii="Tohama" w:hAnsi="Tohama"/>
          <w:sz w:val="20"/>
          <w:szCs w:val="20"/>
        </w:rPr>
        <w:t>Postgres,MySQL</w:t>
      </w:r>
      <w:proofErr w:type="spellEnd"/>
      <w:r w:rsidRPr="000F1BC1">
        <w:rPr>
          <w:rStyle w:val="normaltextrun"/>
          <w:rFonts w:ascii="Tohama" w:hAnsi="Tohama"/>
          <w:sz w:val="20"/>
          <w:szCs w:val="20"/>
        </w:rPr>
        <w:t xml:space="preserve"> database.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13D5F40A" w14:textId="77777777" w:rsidR="006C739C" w:rsidRPr="000F1BC1" w:rsidRDefault="006C739C" w:rsidP="006C739C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Experience in designing and developing RESTful APIs.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11FFD3D1" w14:textId="77777777" w:rsidR="006C739C" w:rsidRPr="000F1BC1" w:rsidRDefault="006C739C" w:rsidP="006C739C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Experience in creating detail design documents based on basic design.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1E6DA489" w14:textId="77777777" w:rsidR="006C739C" w:rsidRPr="000F1BC1" w:rsidRDefault="006C739C" w:rsidP="006C739C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Experience in Frontend development using JavaScript libraries such as jQuery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6F4DEAAB" w14:textId="77777777" w:rsidR="006C739C" w:rsidRPr="000F1BC1" w:rsidRDefault="006C739C" w:rsidP="006C739C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Experience with Oracle, MySQL, PostgreSQL.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1B30863A" w14:textId="77777777" w:rsidR="006C739C" w:rsidRPr="000F1BC1" w:rsidRDefault="006C739C" w:rsidP="006C739C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Apply best practices &amp; patterns to optimize coding and database performance.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2F9A2C53" w14:textId="48A32A0B" w:rsidR="006C739C" w:rsidRPr="000F1BC1" w:rsidRDefault="006C739C" w:rsidP="006C739C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Can use English conversationally.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22BB3516" w14:textId="77777777" w:rsidR="006C739C" w:rsidRPr="000F1BC1" w:rsidRDefault="006C739C" w:rsidP="006C739C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Ability to research new technology quickly.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02F0517B" w14:textId="77777777" w:rsidR="006C739C" w:rsidRPr="000F1BC1" w:rsidRDefault="006C739C" w:rsidP="006C739C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Easy to adapt to the under-pressure working environment. 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8728FE8" w14:textId="77777777" w:rsidR="006C739C" w:rsidRPr="000F1BC1" w:rsidRDefault="006C739C" w:rsidP="006C739C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Good at teamwork and communication.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3E07A847" w14:textId="77777777" w:rsidR="006C739C" w:rsidRPr="000F1BC1" w:rsidRDefault="006C739C" w:rsidP="006C739C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Testing Concepts, etc.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46CF72FA" w14:textId="77777777" w:rsidR="006C739C" w:rsidRPr="000F1BC1" w:rsidRDefault="006C739C" w:rsidP="006C739C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Practical experience in software engineering techniques: Continuous Integration,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1F7AA9BA" w14:textId="77777777" w:rsidR="006C739C" w:rsidRPr="000F1BC1" w:rsidRDefault="006C739C" w:rsidP="006C739C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Unit Testing, Source Code Control, Bug Tracker, Refactoring, Debugging, Code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3FCE144B" w14:textId="77777777" w:rsidR="006C739C" w:rsidRPr="000F1BC1" w:rsidRDefault="006C739C" w:rsidP="006C739C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Review, Static Analytics.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FED6546" w14:textId="77777777" w:rsidR="006C739C" w:rsidRPr="000F1BC1" w:rsidRDefault="006C739C" w:rsidP="006C739C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 xml:space="preserve">Practical experience with modern JS frameworks, such as AngularJS and </w:t>
      </w:r>
      <w:proofErr w:type="spellStart"/>
      <w:r w:rsidRPr="000F1BC1">
        <w:rPr>
          <w:rStyle w:val="normaltextrun"/>
          <w:rFonts w:ascii="Tohama" w:hAnsi="Tohama"/>
          <w:sz w:val="20"/>
          <w:szCs w:val="20"/>
        </w:rPr>
        <w:t>JQuery</w:t>
      </w:r>
      <w:proofErr w:type="spellEnd"/>
      <w:r w:rsidRPr="000F1BC1">
        <w:rPr>
          <w:rStyle w:val="normaltextrun"/>
          <w:rFonts w:ascii="Tohama" w:hAnsi="Tohama"/>
          <w:sz w:val="20"/>
          <w:szCs w:val="20"/>
        </w:rPr>
        <w:t>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31531B14" w14:textId="77777777" w:rsidR="006C739C" w:rsidRPr="000F1BC1" w:rsidRDefault="006C739C" w:rsidP="006C739C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Extensive knowledge of image processing and font rendering.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C429047" w14:textId="77777777" w:rsidR="006C739C" w:rsidRPr="000F1BC1" w:rsidRDefault="006C739C" w:rsidP="006C739C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Superior mastery of Java on Windows and Linux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00A5CE9C" w14:textId="77777777" w:rsidR="006C739C" w:rsidRPr="000F1BC1" w:rsidRDefault="006C739C" w:rsidP="006C739C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Strong proficiency with Swing printing, imaging and other packages of Core Java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73F3EFD7" w14:textId="77777777" w:rsidR="006C739C" w:rsidRPr="000F1BC1" w:rsidRDefault="006C739C" w:rsidP="006C739C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API and some frameworks based on Java as spring framework, hibernate, web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7044FBA5" w14:textId="77777777" w:rsidR="006C739C" w:rsidRPr="000F1BC1" w:rsidRDefault="006C739C" w:rsidP="006C739C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service.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2176EDF1" w14:textId="77777777" w:rsidR="006C739C" w:rsidRPr="000F1BC1" w:rsidRDefault="006C739C" w:rsidP="006C739C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High adaptability to changing workplaces and requirements.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6A92F9E9" w14:textId="77777777" w:rsidR="006C739C" w:rsidRPr="000F1BC1" w:rsidRDefault="006C739C" w:rsidP="006C739C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Excellent ability to source code and meet milestones.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3690C32F" w14:textId="77777777" w:rsidR="006C739C" w:rsidRPr="000F1BC1" w:rsidRDefault="006C739C" w:rsidP="006C739C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Tohama" w:hAnsi="Tohama"/>
          <w:sz w:val="22"/>
          <w:szCs w:val="22"/>
        </w:rPr>
      </w:pPr>
    </w:p>
    <w:p w14:paraId="4087452F" w14:textId="77777777" w:rsidR="00DB3DFE" w:rsidRPr="000F1BC1" w:rsidRDefault="00DB3DFE" w:rsidP="11962806">
      <w:pPr>
        <w:pStyle w:val="Heading4"/>
        <w:spacing w:line="312" w:lineRule="auto"/>
        <w:jc w:val="both"/>
        <w:rPr>
          <w:rFonts w:ascii="Tohama" w:hAnsi="Tohama" w:cs="Times New Roman" w:hint="eastAsia"/>
          <w:color w:val="000000" w:themeColor="text1"/>
        </w:rPr>
      </w:pPr>
      <w:r w:rsidRPr="000F1BC1">
        <w:rPr>
          <w:rFonts w:ascii="Tohama" w:hAnsi="Tohama" w:cs="Times New Roman"/>
          <w:color w:val="000000" w:themeColor="text1"/>
        </w:rPr>
        <w:t>Industry Experience</w:t>
      </w:r>
    </w:p>
    <w:p w14:paraId="6D5BDFBA" w14:textId="15E9B7B7" w:rsidR="008142CE" w:rsidRPr="000F1BC1" w:rsidRDefault="003F75A3" w:rsidP="008142CE">
      <w:pPr>
        <w:spacing w:after="0" w:line="312" w:lineRule="auto"/>
        <w:jc w:val="both"/>
        <w:textAlignment w:val="auto"/>
        <w:rPr>
          <w:rFonts w:ascii="Tohama" w:hAnsi="Tohama"/>
        </w:rPr>
      </w:pPr>
      <w:r w:rsidRPr="000F1BC1">
        <w:rPr>
          <w:rStyle w:val="normaltextrun"/>
          <w:rFonts w:ascii="Tohama" w:hAnsi="Tohama"/>
          <w:color w:val="000000"/>
          <w:shd w:val="clear" w:color="auto" w:fill="FFFFFF"/>
        </w:rPr>
        <w:t xml:space="preserve">Experience in various domains: E-commerce, Education, Vehicle, Finance, </w:t>
      </w:r>
      <w:proofErr w:type="spellStart"/>
      <w:r w:rsidRPr="000F1BC1">
        <w:rPr>
          <w:rStyle w:val="normaltextrun"/>
          <w:rFonts w:ascii="Tohama" w:hAnsi="Tohama"/>
          <w:color w:val="000000"/>
          <w:shd w:val="clear" w:color="auto" w:fill="FFFFFF"/>
        </w:rPr>
        <w:t>Banking,Booking</w:t>
      </w:r>
      <w:proofErr w:type="spellEnd"/>
      <w:r w:rsidRPr="000F1BC1">
        <w:rPr>
          <w:rStyle w:val="eop"/>
          <w:rFonts w:ascii="Tohama" w:hAnsi="Tohama"/>
          <w:color w:val="000000"/>
          <w:shd w:val="clear" w:color="auto" w:fill="FFFFFF"/>
        </w:rPr>
        <w:t> </w:t>
      </w:r>
    </w:p>
    <w:p w14:paraId="347E10C9" w14:textId="6356C230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12649D1B" w14:textId="38EBDD57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4B9725DA" w14:textId="0093EE79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46303601" w14:textId="429497FC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599778C2" w14:textId="23009EFE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69E03B0E" w14:textId="5A467E8C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5D71A15E" w14:textId="6B486B30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5444FAAF" w14:textId="77777777" w:rsidR="00F8520D" w:rsidRPr="000F1BC1" w:rsidRDefault="00F8520D" w:rsidP="008142CE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201334C9" w14:textId="4B34C54A" w:rsidR="00BD07AA" w:rsidRPr="000F1BC1" w:rsidRDefault="00BD07AA" w:rsidP="11962806">
      <w:pPr>
        <w:pStyle w:val="StyleStyleHeading3BottomSinglesolidlineAuto075ptLi"/>
        <w:spacing w:before="360" w:after="240" w:line="312" w:lineRule="auto"/>
        <w:jc w:val="both"/>
        <w:rPr>
          <w:rFonts w:ascii="Tohama" w:hAnsi="Tohama"/>
          <w:sz w:val="22"/>
          <w:szCs w:val="22"/>
        </w:rPr>
      </w:pPr>
      <w:r w:rsidRPr="000F1BC1">
        <w:rPr>
          <w:rFonts w:ascii="Tohama" w:hAnsi="Tohama"/>
          <w:sz w:val="22"/>
          <w:szCs w:val="22"/>
        </w:rPr>
        <w:t>TECHNICAL STACKS</w:t>
      </w:r>
    </w:p>
    <w:p w14:paraId="718921C7" w14:textId="77777777" w:rsidR="003F75A3" w:rsidRPr="000F1BC1" w:rsidRDefault="003F75A3" w:rsidP="003F75A3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 xml:space="preserve">Languages: </w:t>
      </w:r>
      <w:r w:rsidRPr="000F1BC1">
        <w:rPr>
          <w:rStyle w:val="normaltextrun"/>
          <w:rFonts w:ascii="Tohama" w:hAnsi="Tohama"/>
          <w:color w:val="000000"/>
          <w:sz w:val="20"/>
          <w:szCs w:val="20"/>
          <w:shd w:val="clear" w:color="auto" w:fill="FFFFFF"/>
        </w:rPr>
        <w:t xml:space="preserve">Java, </w:t>
      </w:r>
      <w:r w:rsidRPr="000F1BC1">
        <w:rPr>
          <w:rStyle w:val="normaltextrun"/>
          <w:rFonts w:ascii="Tohama" w:hAnsi="Tohama"/>
          <w:sz w:val="20"/>
          <w:szCs w:val="20"/>
        </w:rPr>
        <w:t>HTML Markup, CSS, JavaScript</w:t>
      </w:r>
      <w:r w:rsidRPr="000F1BC1">
        <w:rPr>
          <w:rStyle w:val="tabchar"/>
          <w:rFonts w:ascii="Tohama" w:hAnsi="Tohama"/>
          <w:sz w:val="20"/>
          <w:szCs w:val="20"/>
        </w:rPr>
        <w:t xml:space="preserve"> 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34E1CC33" w14:textId="77777777" w:rsidR="003F75A3" w:rsidRPr="000F1BC1" w:rsidRDefault="003F75A3" w:rsidP="003F75A3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Web application: Spring MVC, Spring Boot, Hibernate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5639293" w14:textId="77777777" w:rsidR="003F75A3" w:rsidRPr="000F1BC1" w:rsidRDefault="003F75A3" w:rsidP="003F75A3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Package management: Maven, Gradle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67FAE745" w14:textId="6339D633" w:rsidR="003F75A3" w:rsidRPr="000F1BC1" w:rsidRDefault="003F75A3" w:rsidP="003F75A3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Database: MySQL, Oracle, PostgreSQL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1F87220D" w14:textId="77777777" w:rsidR="003F75A3" w:rsidRPr="000F1BC1" w:rsidRDefault="003F75A3" w:rsidP="003F75A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ORM: Hibernate, JPA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1E321A5A" w14:textId="555FB3C6" w:rsidR="003F75A3" w:rsidRPr="000F1BC1" w:rsidRDefault="003F75A3" w:rsidP="003F75A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CICD: SVN, Git, Git action, SonarQube. Docker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0329A912" w14:textId="77777777" w:rsidR="003F75A3" w:rsidRPr="000F1BC1" w:rsidRDefault="003F75A3" w:rsidP="003F75A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lastRenderedPageBreak/>
        <w:t>Testing: Junit, Postman, Selenium, Jest.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7047B7C1" w14:textId="77777777" w:rsidR="003F75A3" w:rsidRPr="000F1BC1" w:rsidRDefault="003F75A3" w:rsidP="003F75A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IDE: Visual studio code, Eclipse, JetBrains IDEs (IntelliJ, etc.).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0A616B5E" w14:textId="77777777" w:rsidR="003F75A3" w:rsidRPr="000F1BC1" w:rsidRDefault="003F75A3" w:rsidP="003F75A3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Architecture tools: Microsoft Office.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660B01E" w14:textId="77777777" w:rsidR="003F75A3" w:rsidRPr="000F1BC1" w:rsidRDefault="003F75A3" w:rsidP="003F75A3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Coding principle: clean architecture/clean code, follow best practices, design pattern.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65146DD" w14:textId="77777777" w:rsidR="003F75A3" w:rsidRPr="000F1BC1" w:rsidRDefault="003F75A3" w:rsidP="003F75A3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Architectural patterns: MVC, Solid, Design patterns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07186F92" w14:textId="530594D5" w:rsidR="003F75A3" w:rsidRPr="000F1BC1" w:rsidRDefault="003F75A3" w:rsidP="003F75A3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Tohama" w:hAnsi="Tohama"/>
          <w:sz w:val="22"/>
          <w:szCs w:val="22"/>
        </w:rPr>
      </w:pPr>
      <w:r w:rsidRPr="000F1BC1">
        <w:rPr>
          <w:rStyle w:val="normaltextrun"/>
          <w:rFonts w:ascii="Tohama" w:hAnsi="Tohama"/>
          <w:sz w:val="20"/>
          <w:szCs w:val="20"/>
        </w:rPr>
        <w:t>Methodology: Agile, Scrum.</w:t>
      </w:r>
      <w:r w:rsidRPr="000F1BC1">
        <w:rPr>
          <w:rStyle w:val="eop"/>
          <w:rFonts w:ascii="Tohama" w:hAnsi="Tohama"/>
          <w:sz w:val="20"/>
          <w:szCs w:val="20"/>
        </w:rPr>
        <w:t> </w:t>
      </w:r>
    </w:p>
    <w:p w14:paraId="557FCCCE" w14:textId="77777777" w:rsidR="009B7CA8" w:rsidRPr="000F1BC1" w:rsidRDefault="009B7CA8" w:rsidP="001E1B9F">
      <w:pPr>
        <w:pStyle w:val="ListBullet"/>
        <w:numPr>
          <w:ilvl w:val="0"/>
          <w:numId w:val="0"/>
        </w:numPr>
        <w:spacing w:after="0" w:line="312" w:lineRule="auto"/>
        <w:ind w:left="360" w:hanging="360"/>
        <w:jc w:val="both"/>
        <w:rPr>
          <w:rFonts w:ascii="Tohama" w:hAnsi="Tohama"/>
          <w:b/>
        </w:rPr>
      </w:pPr>
    </w:p>
    <w:p w14:paraId="546812F1" w14:textId="77777777" w:rsidR="002831ED" w:rsidRPr="000F1BC1" w:rsidRDefault="002831ED" w:rsidP="00DC0382">
      <w:pPr>
        <w:pStyle w:val="ListBullet"/>
        <w:numPr>
          <w:ilvl w:val="0"/>
          <w:numId w:val="0"/>
        </w:numPr>
        <w:spacing w:after="0" w:line="312" w:lineRule="auto"/>
        <w:ind w:left="360" w:hanging="360"/>
        <w:jc w:val="both"/>
        <w:rPr>
          <w:rFonts w:ascii="Tohama" w:hAnsi="Tohama"/>
          <w:b/>
        </w:rPr>
      </w:pPr>
      <w:r w:rsidRPr="000F1BC1">
        <w:rPr>
          <w:rFonts w:ascii="Tohama" w:hAnsi="Tohama"/>
          <w:b/>
        </w:rPr>
        <w:br w:type="page"/>
      </w:r>
    </w:p>
    <w:p w14:paraId="513F6DBF" w14:textId="751226D1" w:rsidR="00EE122E" w:rsidRPr="000F1BC1" w:rsidRDefault="00EE122E" w:rsidP="001E1B9F">
      <w:pPr>
        <w:pStyle w:val="ListBullet"/>
        <w:numPr>
          <w:ilvl w:val="0"/>
          <w:numId w:val="0"/>
        </w:numPr>
        <w:spacing w:after="0" w:line="312" w:lineRule="auto"/>
        <w:ind w:left="360" w:hanging="360"/>
        <w:jc w:val="both"/>
        <w:rPr>
          <w:rFonts w:ascii="Tohama" w:hAnsi="Tohama"/>
          <w:b/>
        </w:rPr>
      </w:pPr>
      <w:r w:rsidRPr="000F1BC1">
        <w:rPr>
          <w:rFonts w:ascii="Tohama" w:eastAsia="Tahoma Bold" w:hAnsi="Tohama"/>
          <w:color w:val="000000"/>
          <w:sz w:val="22"/>
          <w:szCs w:val="22"/>
          <w:u w:val="single"/>
        </w:rPr>
        <w:lastRenderedPageBreak/>
        <w:t>TECHNICAL EXPERTISE &amp; SKILLS</w:t>
      </w:r>
    </w:p>
    <w:p w14:paraId="1030AE1E" w14:textId="765CD026" w:rsidR="00534612" w:rsidRPr="000F1BC1" w:rsidRDefault="00534612" w:rsidP="001E1B9F">
      <w:pPr>
        <w:pStyle w:val="ListBullet"/>
        <w:numPr>
          <w:ilvl w:val="0"/>
          <w:numId w:val="0"/>
        </w:numPr>
        <w:spacing w:after="0" w:line="312" w:lineRule="auto"/>
        <w:ind w:left="360" w:hanging="360"/>
        <w:jc w:val="both"/>
        <w:rPr>
          <w:rFonts w:ascii="Tohama" w:hAnsi="Tohama"/>
          <w:b/>
        </w:rPr>
      </w:pPr>
      <w:r w:rsidRPr="000F1BC1">
        <w:rPr>
          <w:rFonts w:ascii="Tohama" w:hAnsi="Tohama"/>
          <w:b/>
        </w:rPr>
        <w:t>Proficiency Description</w:t>
      </w:r>
    </w:p>
    <w:p w14:paraId="36945EB6" w14:textId="77777777" w:rsidR="00534612" w:rsidRPr="000F1BC1" w:rsidRDefault="00534612" w:rsidP="001E1B9F">
      <w:pPr>
        <w:pStyle w:val="ListBullet"/>
        <w:spacing w:after="0" w:line="312" w:lineRule="auto"/>
        <w:jc w:val="both"/>
        <w:rPr>
          <w:rFonts w:ascii="Tohama" w:hAnsi="Tohama"/>
        </w:rPr>
      </w:pPr>
      <w:r w:rsidRPr="000F1BC1">
        <w:rPr>
          <w:rFonts w:ascii="Tohama" w:hAnsi="Tohama"/>
          <w:b/>
          <w:bCs/>
        </w:rPr>
        <w:t>1-Basic knowledge:</w:t>
      </w:r>
      <w:r w:rsidRPr="000F1BC1">
        <w:rPr>
          <w:rFonts w:ascii="Tohama" w:hAnsi="Tohama"/>
        </w:rPr>
        <w:t xml:space="preserve"> Basic knowledge, needs much guidance and support in using the competence</w:t>
      </w:r>
    </w:p>
    <w:p w14:paraId="75022D3A" w14:textId="77777777" w:rsidR="00534612" w:rsidRPr="000F1BC1" w:rsidRDefault="00534612" w:rsidP="001E1B9F">
      <w:pPr>
        <w:pStyle w:val="ListBullet"/>
        <w:spacing w:after="0" w:line="312" w:lineRule="auto"/>
        <w:jc w:val="both"/>
        <w:rPr>
          <w:rFonts w:ascii="Tohama" w:hAnsi="Tohama"/>
        </w:rPr>
      </w:pPr>
      <w:r w:rsidRPr="000F1BC1">
        <w:rPr>
          <w:rFonts w:ascii="Tohama" w:hAnsi="Tohama"/>
          <w:b/>
          <w:bCs/>
        </w:rPr>
        <w:t>2-Limited experience:</w:t>
      </w:r>
      <w:r w:rsidRPr="000F1BC1">
        <w:rPr>
          <w:rFonts w:ascii="Tohama" w:hAnsi="Tohama"/>
        </w:rPr>
        <w:t xml:space="preserve"> Able to work in the area, needs some guidance in using the competence</w:t>
      </w:r>
    </w:p>
    <w:p w14:paraId="6F8E045A" w14:textId="77777777" w:rsidR="00534612" w:rsidRPr="000F1BC1" w:rsidRDefault="00534612" w:rsidP="001E1B9F">
      <w:pPr>
        <w:pStyle w:val="ListBullet"/>
        <w:spacing w:after="0" w:line="312" w:lineRule="auto"/>
        <w:jc w:val="both"/>
        <w:rPr>
          <w:rFonts w:ascii="Tohama" w:hAnsi="Tohama"/>
        </w:rPr>
      </w:pPr>
      <w:r w:rsidRPr="000F1BC1">
        <w:rPr>
          <w:rFonts w:ascii="Tohama" w:hAnsi="Tohama"/>
          <w:b/>
          <w:bCs/>
        </w:rPr>
        <w:t>3-Practical application:</w:t>
      </w:r>
      <w:r w:rsidRPr="000F1BC1">
        <w:rPr>
          <w:rFonts w:ascii="Tohama" w:hAnsi="Tohama"/>
        </w:rPr>
        <w:t xml:space="preserve"> Good knowledge and skills, works independently, has sound experience in using the competence</w:t>
      </w:r>
    </w:p>
    <w:p w14:paraId="3649DB52" w14:textId="77777777" w:rsidR="00534612" w:rsidRPr="000F1BC1" w:rsidRDefault="00534612" w:rsidP="001E1B9F">
      <w:pPr>
        <w:pStyle w:val="ListBullet"/>
        <w:spacing w:after="0" w:line="312" w:lineRule="auto"/>
        <w:jc w:val="both"/>
        <w:rPr>
          <w:rFonts w:ascii="Tohama" w:hAnsi="Tohama"/>
        </w:rPr>
      </w:pPr>
      <w:r w:rsidRPr="000F1BC1">
        <w:rPr>
          <w:rFonts w:ascii="Tohama" w:hAnsi="Tohama"/>
          <w:b/>
          <w:bCs/>
        </w:rPr>
        <w:t>4-Applied theory:</w:t>
      </w:r>
      <w:r w:rsidRPr="000F1BC1">
        <w:rPr>
          <w:rFonts w:ascii="Tohama" w:hAnsi="Tohama"/>
        </w:rPr>
        <w:t xml:space="preserve"> Advanced knowledge and skills, provides guidance and direction to others</w:t>
      </w:r>
    </w:p>
    <w:p w14:paraId="4A6F9E8C" w14:textId="77777777" w:rsidR="00534612" w:rsidRPr="000F1BC1" w:rsidRDefault="00534612" w:rsidP="001E1B9F">
      <w:pPr>
        <w:pStyle w:val="ListBullet"/>
        <w:spacing w:after="0" w:line="312" w:lineRule="auto"/>
        <w:jc w:val="both"/>
        <w:rPr>
          <w:rFonts w:ascii="Tohama" w:hAnsi="Tohama"/>
        </w:rPr>
      </w:pPr>
      <w:r w:rsidRPr="000F1BC1">
        <w:rPr>
          <w:rFonts w:ascii="Tohama" w:hAnsi="Tohama"/>
          <w:b/>
          <w:bCs/>
        </w:rPr>
        <w:t>5-Recognized authority:</w:t>
      </w:r>
      <w:r w:rsidRPr="000F1BC1">
        <w:rPr>
          <w:rFonts w:ascii="Tohama" w:hAnsi="Tohama"/>
        </w:rPr>
        <w:t xml:space="preserve"> Exceptional knowledge and skills, perceived as an authority in this competence area, is innovative in using the competence</w:t>
      </w:r>
    </w:p>
    <w:p w14:paraId="37223ED2" w14:textId="77777777" w:rsidR="00534612" w:rsidRPr="000F1BC1" w:rsidRDefault="00534612" w:rsidP="00534612">
      <w:pPr>
        <w:pStyle w:val="ListBullet"/>
        <w:numPr>
          <w:ilvl w:val="0"/>
          <w:numId w:val="0"/>
        </w:numPr>
        <w:spacing w:after="0" w:line="312" w:lineRule="auto"/>
        <w:jc w:val="both"/>
        <w:rPr>
          <w:rFonts w:ascii="Tohama" w:hAnsi="Tohama"/>
        </w:rPr>
      </w:pPr>
    </w:p>
    <w:p w14:paraId="2D766522" w14:textId="37D0CF96" w:rsidR="00CE5412" w:rsidRPr="000F1BC1" w:rsidRDefault="00534612" w:rsidP="00534612">
      <w:pPr>
        <w:pStyle w:val="ListBullet"/>
        <w:numPr>
          <w:ilvl w:val="0"/>
          <w:numId w:val="0"/>
        </w:numPr>
        <w:tabs>
          <w:tab w:val="clear" w:pos="360"/>
          <w:tab w:val="clear" w:pos="720"/>
        </w:tabs>
        <w:spacing w:after="0" w:line="312" w:lineRule="auto"/>
        <w:jc w:val="both"/>
        <w:rPr>
          <w:rFonts w:ascii="Tohama" w:hAnsi="Tohama"/>
          <w:b/>
        </w:rPr>
      </w:pPr>
      <w:r w:rsidRPr="000F1BC1">
        <w:rPr>
          <w:rFonts w:ascii="Tohama" w:hAnsi="Tohama"/>
          <w:b/>
        </w:rPr>
        <w:t>Technology skills</w:t>
      </w:r>
    </w:p>
    <w:p w14:paraId="2361F5B3" w14:textId="001B9E10" w:rsidR="00534612" w:rsidRPr="000F1BC1" w:rsidRDefault="00534612" w:rsidP="00A41F50">
      <w:pPr>
        <w:pStyle w:val="ListBullet"/>
        <w:numPr>
          <w:ilvl w:val="0"/>
          <w:numId w:val="0"/>
        </w:numPr>
        <w:tabs>
          <w:tab w:val="clear" w:pos="360"/>
          <w:tab w:val="clear" w:pos="720"/>
        </w:tabs>
        <w:spacing w:after="0" w:line="312" w:lineRule="auto"/>
        <w:jc w:val="both"/>
        <w:rPr>
          <w:rFonts w:ascii="Tohama" w:hAnsi="Tohama"/>
        </w:rPr>
      </w:pPr>
    </w:p>
    <w:tbl>
      <w:tblPr>
        <w:tblW w:w="935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733"/>
        <w:gridCol w:w="2292"/>
        <w:gridCol w:w="1680"/>
        <w:gridCol w:w="1440"/>
        <w:gridCol w:w="2210"/>
      </w:tblGrid>
      <w:tr w:rsidR="00534612" w:rsidRPr="000F1BC1" w14:paraId="7E92F2B0" w14:textId="77777777" w:rsidTr="00111CF2">
        <w:trPr>
          <w:trHeight w:val="33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5AF41" w14:textId="77777777" w:rsidR="00534612" w:rsidRPr="000F1BC1" w:rsidRDefault="00534612" w:rsidP="00111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ohama" w:eastAsia="Calibri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Skill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10489" w14:textId="77777777" w:rsidR="00534612" w:rsidRPr="000F1BC1" w:rsidRDefault="00534612" w:rsidP="00111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ohama" w:eastAsia="Calibri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Proficiency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7F740" w14:textId="77777777" w:rsidR="00534612" w:rsidRPr="000F1BC1" w:rsidRDefault="00534612" w:rsidP="00111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ohama" w:eastAsia="Calibri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Experience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53946" w14:textId="77777777" w:rsidR="00534612" w:rsidRPr="000F1BC1" w:rsidRDefault="00534612" w:rsidP="00111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ohama" w:eastAsia="Calibri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Last used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32943" w14:textId="77777777" w:rsidR="00534612" w:rsidRPr="000F1BC1" w:rsidRDefault="00534612" w:rsidP="00111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ohama" w:eastAsia="Calibri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Notes</w:t>
            </w:r>
          </w:p>
        </w:tc>
      </w:tr>
      <w:tr w:rsidR="00534612" w:rsidRPr="000F1BC1" w14:paraId="39517F5D" w14:textId="77777777" w:rsidTr="006A3D9C">
        <w:trPr>
          <w:trHeight w:val="216"/>
          <w:jc w:val="center"/>
        </w:trPr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533CF" w14:textId="77777777" w:rsidR="00534612" w:rsidRPr="000F1BC1" w:rsidRDefault="00534612" w:rsidP="00111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Calibri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Database Management System</w:t>
            </w:r>
          </w:p>
        </w:tc>
      </w:tr>
      <w:tr w:rsidR="00F553F3" w:rsidRPr="000F1BC1" w14:paraId="70DB74E8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35C20" w14:textId="77777777" w:rsidR="00F553F3" w:rsidRPr="000F1BC1" w:rsidRDefault="00F553F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Oracle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21896" w14:textId="77777777" w:rsidR="00F553F3" w:rsidRPr="000F1BC1" w:rsidRDefault="00F553F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5E79F" w14:textId="46817BF4" w:rsidR="00F553F3" w:rsidRPr="000F1BC1" w:rsidRDefault="003F75A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1</w:t>
            </w:r>
            <w:r w:rsidR="00F553F3" w:rsidRPr="000F1BC1">
              <w:rPr>
                <w:rFonts w:ascii="Tohama" w:eastAsia="Tahoma" w:hAnsi="Tohama"/>
                <w:color w:val="000000"/>
              </w:rPr>
              <w:t>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369EB" w14:textId="07E03109" w:rsidR="00F553F3" w:rsidRPr="000F1BC1" w:rsidRDefault="00F553F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202</w:t>
            </w:r>
            <w:r w:rsidR="003F75A3" w:rsidRPr="000F1BC1">
              <w:rPr>
                <w:rFonts w:ascii="Tohama" w:eastAsia="Tahoma" w:hAnsi="Tohama"/>
                <w:color w:val="000000"/>
              </w:rPr>
              <w:t>1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34E31" w14:textId="77777777" w:rsidR="00F553F3" w:rsidRPr="000F1BC1" w:rsidRDefault="00F553F3" w:rsidP="00F553F3">
            <w:pPr>
              <w:rPr>
                <w:rFonts w:ascii="Tohama" w:hAnsi="Tohama"/>
              </w:rPr>
            </w:pPr>
          </w:p>
        </w:tc>
      </w:tr>
      <w:tr w:rsidR="00F553F3" w:rsidRPr="000F1BC1" w14:paraId="0568E0A7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0D095" w14:textId="77777777" w:rsidR="00F553F3" w:rsidRPr="000F1BC1" w:rsidRDefault="00F553F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MySQL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EB7F9" w14:textId="77777777" w:rsidR="00F553F3" w:rsidRPr="000F1BC1" w:rsidRDefault="00F553F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4AF1C" w14:textId="471CC79C" w:rsidR="00F553F3" w:rsidRPr="000F1BC1" w:rsidRDefault="003F75A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</w:t>
            </w:r>
            <w:r w:rsidR="00F553F3" w:rsidRPr="000F1BC1">
              <w:rPr>
                <w:rFonts w:ascii="Tohama" w:eastAsia="Tahoma" w:hAnsi="Tohama"/>
                <w:color w:val="000000"/>
              </w:rPr>
              <w:t>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EB557" w14:textId="6700F1E5" w:rsidR="00F553F3" w:rsidRPr="000F1BC1" w:rsidRDefault="00F553F3" w:rsidP="00F553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202</w:t>
            </w:r>
            <w:r w:rsidR="003F75A3" w:rsidRPr="000F1BC1">
              <w:rPr>
                <w:rFonts w:ascii="Tohama" w:eastAsia="Tahoma" w:hAnsi="Tohama"/>
                <w:color w:val="000000"/>
              </w:rPr>
              <w:t>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FA139" w14:textId="77777777" w:rsidR="00F553F3" w:rsidRPr="000F1BC1" w:rsidRDefault="00F553F3" w:rsidP="00F553F3">
            <w:pPr>
              <w:rPr>
                <w:rFonts w:ascii="Tohama" w:hAnsi="Tohama"/>
              </w:rPr>
            </w:pPr>
          </w:p>
        </w:tc>
      </w:tr>
      <w:tr w:rsidR="001B6BCF" w:rsidRPr="000F1BC1" w14:paraId="10D685D6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8D1D3" w14:textId="756F7169" w:rsidR="001B6BCF" w:rsidRPr="000F1BC1" w:rsidRDefault="001B6BCF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hAnsi="Tohama"/>
              </w:rPr>
              <w:t>PostgreSQL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64ABE" w14:textId="4AC8099C" w:rsidR="001B6BCF" w:rsidRPr="000F1BC1" w:rsidRDefault="001B6BCF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2-</w:t>
            </w:r>
            <w:r w:rsidR="00C04955" w:rsidRPr="000F1BC1">
              <w:rPr>
                <w:rFonts w:ascii="Tohama" w:eastAsia="Tahoma" w:hAnsi="Tohama"/>
                <w:color w:val="000000"/>
              </w:rPr>
              <w:t xml:space="preserve">Practical </w:t>
            </w:r>
            <w:r w:rsidRPr="000F1BC1">
              <w:rPr>
                <w:rFonts w:ascii="Tohama" w:eastAsia="Tahoma" w:hAnsi="Tohama"/>
                <w:color w:val="000000"/>
              </w:rPr>
              <w:t>experience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E329E" w14:textId="07B7F770" w:rsidR="001B6BCF" w:rsidRPr="000F1BC1" w:rsidRDefault="00C04955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>
              <w:rPr>
                <w:rFonts w:ascii="Tohama" w:eastAsia="Tahoma" w:hAnsi="Tohama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897D7" w14:textId="0EE008B7" w:rsidR="001B6BCF" w:rsidRPr="000F1BC1" w:rsidRDefault="001B6BCF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</w:rPr>
              <w:t>202</w:t>
            </w:r>
            <w:r w:rsidR="003F75A3" w:rsidRPr="000F1BC1">
              <w:rPr>
                <w:rFonts w:ascii="Tohama" w:eastAsia="Tahoma" w:hAnsi="Tohama"/>
              </w:rPr>
              <w:t>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5CEAD" w14:textId="77777777" w:rsidR="001B6BCF" w:rsidRPr="000F1BC1" w:rsidRDefault="001B6BCF" w:rsidP="001B6BCF">
            <w:pPr>
              <w:rPr>
                <w:rFonts w:ascii="Tohama" w:hAnsi="Tohama"/>
              </w:rPr>
            </w:pPr>
          </w:p>
        </w:tc>
      </w:tr>
      <w:tr w:rsidR="001B6BCF" w:rsidRPr="000F1BC1" w14:paraId="0C9FF7E7" w14:textId="77777777" w:rsidTr="00111CF2">
        <w:trPr>
          <w:trHeight w:val="270"/>
          <w:jc w:val="center"/>
        </w:trPr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8C6D0" w14:textId="77777777" w:rsidR="001B6BCF" w:rsidRPr="000F1BC1" w:rsidRDefault="001B6BCF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Calibri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Programming Language</w:t>
            </w:r>
          </w:p>
        </w:tc>
      </w:tr>
      <w:tr w:rsidR="001B6BCF" w:rsidRPr="000F1BC1" w14:paraId="41E1D6C6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60054" w14:textId="77777777" w:rsidR="001B6BCF" w:rsidRPr="000F1BC1" w:rsidRDefault="001B6BCF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Java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7852F" w14:textId="48B59273" w:rsidR="001B6BCF" w:rsidRPr="000F1BC1" w:rsidRDefault="001B6BCF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D40DA" w14:textId="72D64A90" w:rsidR="001B6BCF" w:rsidRPr="000F1BC1" w:rsidRDefault="00C04955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>
              <w:rPr>
                <w:rFonts w:ascii="Tohama" w:eastAsia="Tahoma" w:hAnsi="Tohama"/>
                <w:color w:val="000000"/>
              </w:rPr>
              <w:t>4</w:t>
            </w:r>
            <w:r w:rsidR="001B6BCF" w:rsidRPr="000F1BC1">
              <w:rPr>
                <w:rFonts w:ascii="Tohama" w:eastAsia="Tahoma" w:hAnsi="Tohama"/>
                <w:color w:val="000000"/>
              </w:rPr>
              <w:t>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DD0CD" w14:textId="77782755" w:rsidR="001B6BCF" w:rsidRPr="000F1BC1" w:rsidRDefault="001B6BCF" w:rsidP="001B6B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202</w:t>
            </w:r>
            <w:r w:rsidR="003F75A3" w:rsidRPr="000F1BC1">
              <w:rPr>
                <w:rFonts w:ascii="Tohama" w:eastAsia="Tahoma" w:hAnsi="Tohama"/>
                <w:color w:val="000000"/>
              </w:rPr>
              <w:t>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007A4" w14:textId="77777777" w:rsidR="001B6BCF" w:rsidRPr="000F1BC1" w:rsidRDefault="001B6BCF" w:rsidP="001B6BCF">
            <w:pPr>
              <w:rPr>
                <w:rFonts w:ascii="Tohama" w:eastAsia="Tahoma" w:hAnsi="Tohama"/>
                <w:color w:val="000000"/>
              </w:rPr>
            </w:pPr>
          </w:p>
        </w:tc>
      </w:tr>
      <w:tr w:rsidR="00C04955" w:rsidRPr="000F1BC1" w14:paraId="40A71C84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71D80" w14:textId="7587BB90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>
              <w:rPr>
                <w:rFonts w:ascii="Tohama" w:eastAsia="Tahoma" w:hAnsi="Tohama"/>
                <w:color w:val="000000"/>
              </w:rPr>
              <w:t>PHP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392B1" w14:textId="0B1F1FC3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F45F3" w14:textId="0A601493" w:rsidR="00C04955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>
              <w:rPr>
                <w:rFonts w:ascii="Tohama" w:eastAsia="Tahoma" w:hAnsi="Tohama"/>
                <w:color w:val="000000"/>
              </w:rPr>
              <w:t>2y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B5736" w14:textId="2B50B5DE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>
              <w:rPr>
                <w:rFonts w:ascii="Tohama" w:eastAsia="Tahoma" w:hAnsi="Tohama"/>
                <w:color w:val="000000"/>
              </w:rPr>
              <w:t>2022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DADF3" w14:textId="77777777" w:rsidR="00C04955" w:rsidRPr="000F1BC1" w:rsidRDefault="00C04955" w:rsidP="00C04955">
            <w:pPr>
              <w:rPr>
                <w:rFonts w:ascii="Tohama" w:eastAsia="Tahoma" w:hAnsi="Tohama"/>
                <w:color w:val="000000"/>
              </w:rPr>
            </w:pPr>
          </w:p>
        </w:tc>
      </w:tr>
      <w:tr w:rsidR="00C04955" w:rsidRPr="000F1BC1" w14:paraId="1F0DECCD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94C9D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JavaScript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CEA71" w14:textId="1F363184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ACEDD" w14:textId="5CAB2CA3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EB7A5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2022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81A18" w14:textId="77777777" w:rsidR="00C04955" w:rsidRPr="000F1BC1" w:rsidRDefault="00C04955" w:rsidP="00C04955">
            <w:pPr>
              <w:rPr>
                <w:rFonts w:ascii="Tohama" w:eastAsia="Tahoma" w:hAnsi="Tohama"/>
                <w:color w:val="000000"/>
              </w:rPr>
            </w:pPr>
          </w:p>
        </w:tc>
      </w:tr>
      <w:tr w:rsidR="00C04955" w:rsidRPr="000F1BC1" w14:paraId="16646B68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24564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HTML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D1420" w14:textId="51327FA9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9E0C6" w14:textId="3179644A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0DAE8" w14:textId="7A6EEEEE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ABAFF" w14:textId="77777777" w:rsidR="00C04955" w:rsidRPr="000F1BC1" w:rsidRDefault="00C04955" w:rsidP="00C04955">
            <w:pPr>
              <w:rPr>
                <w:rFonts w:ascii="Tohama" w:eastAsia="Tahoma" w:hAnsi="Tohama"/>
                <w:color w:val="000000"/>
              </w:rPr>
            </w:pPr>
          </w:p>
        </w:tc>
      </w:tr>
      <w:tr w:rsidR="00C04955" w:rsidRPr="000F1BC1" w14:paraId="607854A2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9330C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CSS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82B07" w14:textId="26216919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772F4" w14:textId="10B000A3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1B216" w14:textId="4C8E9AB6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9DFB8" w14:textId="77777777" w:rsidR="00C04955" w:rsidRPr="000F1BC1" w:rsidRDefault="00C04955" w:rsidP="00C04955">
            <w:pPr>
              <w:rPr>
                <w:rFonts w:ascii="Tohama" w:eastAsia="Tahoma" w:hAnsi="Tohama"/>
                <w:color w:val="000000"/>
              </w:rPr>
            </w:pPr>
          </w:p>
        </w:tc>
      </w:tr>
      <w:tr w:rsidR="00C04955" w:rsidRPr="000F1BC1" w14:paraId="1A6D2503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3ACF0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SQL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E1DBF" w14:textId="6CAEF25C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808D2" w14:textId="04B9564C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7485E" w14:textId="3691DAFB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FFD16" w14:textId="77777777" w:rsidR="00C04955" w:rsidRPr="000F1BC1" w:rsidRDefault="00C04955" w:rsidP="00C04955">
            <w:pPr>
              <w:rPr>
                <w:rFonts w:ascii="Tohama" w:eastAsia="Tahoma" w:hAnsi="Tohama"/>
                <w:color w:val="000000"/>
              </w:rPr>
            </w:pPr>
          </w:p>
        </w:tc>
      </w:tr>
      <w:tr w:rsidR="00C04955" w:rsidRPr="000F1BC1" w14:paraId="5BFE6FF5" w14:textId="77777777" w:rsidTr="00111CF2">
        <w:trPr>
          <w:trHeight w:val="270"/>
          <w:jc w:val="center"/>
        </w:trPr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FE9F1" w14:textId="61F1077D" w:rsidR="00C04955" w:rsidRPr="000F1BC1" w:rsidRDefault="00C04955" w:rsidP="00C04955">
            <w:pPr>
              <w:spacing w:after="200" w:line="276" w:lineRule="auto"/>
              <w:rPr>
                <w:rFonts w:ascii="Tohama" w:eastAsia="Tahoma Bold" w:hAnsi="Tohama"/>
                <w:color w:val="000000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DevOps Tools</w:t>
            </w:r>
          </w:p>
        </w:tc>
      </w:tr>
      <w:tr w:rsidR="00C04955" w:rsidRPr="000F1BC1" w14:paraId="5BAA323C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9E6B1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Maven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3E23A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AA14F" w14:textId="23052513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B5685" w14:textId="272BC9A9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33236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46923888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601F0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lastRenderedPageBreak/>
              <w:t>GitHub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51B5F" w14:textId="5E5275BD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7D46A" w14:textId="020820AE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CDC98" w14:textId="29B38FA8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79741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4F2FE6B2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88D3D" w14:textId="57C0DEF1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Style w:val="normaltextrun"/>
                <w:rFonts w:ascii="Tohama" w:hAnsi="Tohama"/>
                <w:color w:val="000000"/>
                <w:bdr w:val="none" w:sz="0" w:space="0" w:color="auto" w:frame="1"/>
              </w:rPr>
              <w:t>Gradle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F14AE" w14:textId="499C64BF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2-Limited experience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947E7" w14:textId="0437F2AB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1y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849F4" w14:textId="54382568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9D1BC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0B3E5079" w14:textId="77777777" w:rsidTr="00111CF2">
        <w:trPr>
          <w:trHeight w:val="270"/>
          <w:jc w:val="center"/>
        </w:trPr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FA1C7" w14:textId="77777777" w:rsidR="00C04955" w:rsidRPr="000F1BC1" w:rsidRDefault="00C04955" w:rsidP="00C04955">
            <w:pPr>
              <w:spacing w:after="200" w:line="276" w:lineRule="auto"/>
              <w:rPr>
                <w:rFonts w:ascii="Tohama" w:hAnsi="Tohama"/>
              </w:rPr>
            </w:pPr>
            <w:r w:rsidRPr="000F1BC1">
              <w:rPr>
                <w:rFonts w:ascii="Tohama" w:eastAsia="Tahoma Bold" w:hAnsi="Tohama"/>
                <w:color w:val="000000"/>
              </w:rPr>
              <w:t>Framework</w:t>
            </w:r>
          </w:p>
        </w:tc>
      </w:tr>
      <w:tr w:rsidR="00C04955" w:rsidRPr="000F1BC1" w14:paraId="2D215E10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1EB20" w14:textId="77777777" w:rsidR="00C04955" w:rsidRPr="000F1BC1" w:rsidRDefault="00C04955" w:rsidP="00C04955">
            <w:pPr>
              <w:spacing w:after="200" w:line="276" w:lineRule="auto"/>
              <w:rPr>
                <w:rFonts w:ascii="Tohama" w:eastAsia="Tahoma Bold" w:hAnsi="Tohama"/>
                <w:color w:val="000000"/>
              </w:rPr>
            </w:pPr>
            <w:r w:rsidRPr="000F1BC1">
              <w:rPr>
                <w:rFonts w:ascii="Tohama" w:eastAsia="Tahoma" w:hAnsi="Tohama"/>
              </w:rPr>
              <w:t>Spring MVC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61B2C" w14:textId="35BAA3DE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D13DD" w14:textId="77C71B7A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FFDEB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D0B25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4DD6A6DD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25A8F" w14:textId="77777777" w:rsidR="00C04955" w:rsidRPr="000F1BC1" w:rsidRDefault="00C04955" w:rsidP="00C04955">
            <w:pP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Spring Boot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91C7A" w14:textId="6E88E5EF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67054" w14:textId="777A80A8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01198" w14:textId="26194E44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FCE34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71505343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BAF52" w14:textId="77777777" w:rsidR="00C04955" w:rsidRPr="000F1BC1" w:rsidRDefault="00C04955" w:rsidP="00C04955">
            <w:pP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Hibernate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1DCFE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7CE06" w14:textId="630B8010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7762E" w14:textId="2756DE58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D6675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08E99271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72A55" w14:textId="77777777" w:rsidR="00C04955" w:rsidRPr="000F1BC1" w:rsidRDefault="00C04955" w:rsidP="00C04955">
            <w:pP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React Native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FDEB7" w14:textId="279DFC61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2-Limited experience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FD22C" w14:textId="411F5A58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1y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EA499" w14:textId="7777777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2021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D476A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5833ADFC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BD26F" w14:textId="777AB004" w:rsidR="00C04955" w:rsidRPr="000F1BC1" w:rsidRDefault="00C04955" w:rsidP="00C04955">
            <w:pPr>
              <w:spacing w:after="200" w:line="276" w:lineRule="auto"/>
              <w:rPr>
                <w:rFonts w:ascii="Tohama" w:eastAsia="Tahoma" w:hAnsi="Tohama"/>
              </w:rPr>
            </w:pPr>
            <w:r w:rsidRPr="000F1BC1"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  <w:t>Spring data</w:t>
            </w:r>
            <w:r w:rsidRPr="000F1BC1">
              <w:rPr>
                <w:rStyle w:val="eop"/>
                <w:rFonts w:ascii="Tohama" w:hAnsi="Tohama"/>
                <w:color w:val="000000"/>
                <w:shd w:val="clear" w:color="auto" w:fill="FFFFFF"/>
              </w:rPr>
              <w:t> 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4A3D8" w14:textId="6BBBCA57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E862A" w14:textId="3DE1A01B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3y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DB3EE" w14:textId="7CA4566E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 w:rsidRPr="000F1BC1"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C6D8E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79F5100E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80912" w14:textId="7FB5330F" w:rsidR="00C04955" w:rsidRPr="000F1BC1" w:rsidRDefault="00C04955" w:rsidP="00C04955">
            <w:pPr>
              <w:spacing w:after="200" w:line="276" w:lineRule="auto"/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</w:pPr>
            <w:proofErr w:type="spellStart"/>
            <w:r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  <w:t>VueJS</w:t>
            </w:r>
            <w:proofErr w:type="spellEnd"/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0BE1F" w14:textId="12DF1514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A8925" w14:textId="0F517D00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1y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C4122" w14:textId="7E6E3EA4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B9662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31E38F5F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927E5" w14:textId="4D12B47E" w:rsidR="00C04955" w:rsidRPr="000F1BC1" w:rsidRDefault="00C04955" w:rsidP="00C04955">
            <w:pPr>
              <w:spacing w:after="200" w:line="276" w:lineRule="auto"/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  <w:t>ReactJS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C688A" w14:textId="313AA682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342A3" w14:textId="432AF628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1y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02C26" w14:textId="4160D4F8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A8BD6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516A327C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CEB21" w14:textId="6A5A30A3" w:rsidR="00C04955" w:rsidRDefault="00C04955" w:rsidP="00C04955">
            <w:pPr>
              <w:spacing w:after="200" w:line="276" w:lineRule="auto"/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  <w:t>Groovy on grails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550F7" w14:textId="39539BCA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FF6DD" w14:textId="3E3177A0" w:rsidR="00C04955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1y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E3BBF" w14:textId="7C0296B7" w:rsidR="00C04955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708D2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  <w:tr w:rsidR="00C04955" w:rsidRPr="000F1BC1" w14:paraId="73838A48" w14:textId="77777777" w:rsidTr="00111CF2">
        <w:trPr>
          <w:trHeight w:val="270"/>
          <w:jc w:val="center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0C8BC" w14:textId="03A17359" w:rsidR="00C04955" w:rsidRDefault="00C04955" w:rsidP="00C04955">
            <w:pPr>
              <w:spacing w:after="200" w:line="276" w:lineRule="auto"/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Tohama" w:hAnsi="Tohama"/>
                <w:color w:val="000000"/>
                <w:shd w:val="clear" w:color="auto" w:fill="FFFFFF"/>
              </w:rPr>
              <w:t>Laravel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1AF90" w14:textId="7FA896C4" w:rsidR="00C04955" w:rsidRPr="000F1BC1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ohama" w:eastAsia="Tahoma" w:hAnsi="Tohama"/>
                <w:color w:val="000000"/>
              </w:rPr>
            </w:pPr>
            <w:r w:rsidRPr="000F1BC1">
              <w:rPr>
                <w:rFonts w:ascii="Tohama" w:eastAsia="Tahoma" w:hAnsi="Tohama"/>
                <w:color w:val="000000"/>
              </w:rPr>
              <w:t>3-Practical application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8E3EE" w14:textId="620C95A0" w:rsidR="00C04955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1y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CF947" w14:textId="59D57EA0" w:rsidR="00C04955" w:rsidRDefault="00C04955" w:rsidP="00C04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ohama" w:eastAsia="Tahoma" w:hAnsi="Tohama"/>
              </w:rPr>
            </w:pPr>
            <w:r>
              <w:rPr>
                <w:rFonts w:ascii="Tohama" w:eastAsia="Tahoma" w:hAnsi="Tohama"/>
              </w:rPr>
              <w:t>2023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3EE23" w14:textId="77777777" w:rsidR="00C04955" w:rsidRPr="000F1BC1" w:rsidRDefault="00C04955" w:rsidP="00C04955">
            <w:pPr>
              <w:rPr>
                <w:rFonts w:ascii="Tohama" w:hAnsi="Tohama"/>
              </w:rPr>
            </w:pPr>
          </w:p>
        </w:tc>
      </w:tr>
    </w:tbl>
    <w:p w14:paraId="3E8B6A9C" w14:textId="77777777" w:rsidR="00534612" w:rsidRPr="000F1BC1" w:rsidRDefault="00534612" w:rsidP="00A41F50">
      <w:pPr>
        <w:pStyle w:val="ListBullet"/>
        <w:numPr>
          <w:ilvl w:val="0"/>
          <w:numId w:val="0"/>
        </w:numPr>
        <w:tabs>
          <w:tab w:val="clear" w:pos="360"/>
          <w:tab w:val="clear" w:pos="720"/>
        </w:tabs>
        <w:spacing w:after="0" w:line="312" w:lineRule="auto"/>
        <w:jc w:val="both"/>
        <w:rPr>
          <w:rFonts w:ascii="Tohama" w:hAnsi="Tohama"/>
        </w:rPr>
      </w:pPr>
    </w:p>
    <w:p w14:paraId="0DE44105" w14:textId="77777777" w:rsidR="006D4329" w:rsidRPr="000F1BC1" w:rsidRDefault="006D4329">
      <w:pPr>
        <w:overflowPunct/>
        <w:autoSpaceDE/>
        <w:autoSpaceDN/>
        <w:adjustRightInd/>
        <w:textAlignment w:val="auto"/>
        <w:rPr>
          <w:rFonts w:ascii="Tohama" w:hAnsi="Tohama"/>
          <w:b/>
          <w:bCs/>
          <w:sz w:val="22"/>
          <w:szCs w:val="22"/>
          <w:lang w:eastAsia="en-US"/>
        </w:rPr>
      </w:pPr>
      <w:r w:rsidRPr="000F1BC1">
        <w:rPr>
          <w:rFonts w:ascii="Tohama" w:hAnsi="Tohama"/>
          <w:sz w:val="22"/>
          <w:szCs w:val="22"/>
        </w:rPr>
        <w:br w:type="page"/>
      </w:r>
    </w:p>
    <w:p w14:paraId="3212873E" w14:textId="0972A302" w:rsidR="00CE5412" w:rsidRPr="000F1BC1" w:rsidRDefault="00CE5412" w:rsidP="11962806">
      <w:pPr>
        <w:pStyle w:val="StyleStyleHeading3BottomSinglesolidlineAuto075ptLi"/>
        <w:spacing w:before="360" w:after="240" w:line="312" w:lineRule="auto"/>
        <w:jc w:val="both"/>
        <w:rPr>
          <w:rFonts w:ascii="Tohama" w:hAnsi="Tohama"/>
          <w:sz w:val="22"/>
          <w:szCs w:val="22"/>
        </w:rPr>
      </w:pPr>
      <w:r w:rsidRPr="000F1BC1">
        <w:rPr>
          <w:rFonts w:ascii="Tohama" w:hAnsi="Tohama"/>
          <w:sz w:val="22"/>
          <w:szCs w:val="22"/>
        </w:rPr>
        <w:lastRenderedPageBreak/>
        <w:t>EDUCATION</w:t>
      </w:r>
    </w:p>
    <w:p w14:paraId="0BDB30B7" w14:textId="4A05720D" w:rsidR="00CE5412" w:rsidRPr="000F1BC1" w:rsidRDefault="00DE7AE4" w:rsidP="11962806">
      <w:pPr>
        <w:pStyle w:val="ListBullet"/>
        <w:numPr>
          <w:ilvl w:val="0"/>
          <w:numId w:val="9"/>
        </w:numPr>
        <w:tabs>
          <w:tab w:val="clear" w:pos="360"/>
          <w:tab w:val="clear" w:pos="720"/>
        </w:tabs>
        <w:spacing w:after="0" w:line="312" w:lineRule="auto"/>
        <w:jc w:val="both"/>
        <w:rPr>
          <w:rFonts w:ascii="Tohama" w:hAnsi="Tohama"/>
        </w:rPr>
      </w:pPr>
      <w:r w:rsidRPr="000F1BC1">
        <w:rPr>
          <w:rFonts w:ascii="Tohama" w:hAnsi="Tohama"/>
        </w:rPr>
        <w:t>Bachelor of Software Engineering –</w:t>
      </w:r>
      <w:r w:rsidR="00E03C2B" w:rsidRPr="000F1BC1">
        <w:rPr>
          <w:rFonts w:ascii="Tohama" w:hAnsi="Tohama"/>
        </w:rPr>
        <w:t xml:space="preserve"> </w:t>
      </w:r>
      <w:r w:rsidRPr="000F1BC1">
        <w:rPr>
          <w:rFonts w:ascii="Tohama" w:hAnsi="Tohama"/>
        </w:rPr>
        <w:t>FPT University</w:t>
      </w:r>
    </w:p>
    <w:p w14:paraId="72E89220" w14:textId="77777777" w:rsidR="00CE5412" w:rsidRPr="000F1BC1" w:rsidRDefault="00CE5412" w:rsidP="11962806">
      <w:pPr>
        <w:spacing w:after="0" w:line="312" w:lineRule="auto"/>
        <w:jc w:val="both"/>
        <w:textAlignment w:val="auto"/>
        <w:rPr>
          <w:rFonts w:ascii="Tohama" w:hAnsi="Tohama"/>
        </w:rPr>
      </w:pPr>
    </w:p>
    <w:p w14:paraId="35B6E8F7" w14:textId="3F7FA5CC" w:rsidR="00C04955" w:rsidRPr="000F1BC1" w:rsidRDefault="00C04955" w:rsidP="00C04955">
      <w:pPr>
        <w:pStyle w:val="StyleStyleHeading3BottomSinglesolidlineAuto075ptLi"/>
        <w:spacing w:before="360" w:after="240" w:line="312" w:lineRule="auto"/>
        <w:jc w:val="both"/>
        <w:rPr>
          <w:rFonts w:ascii="Tohama" w:hAnsi="Tohama"/>
          <w:b w:val="0"/>
          <w:bCs w:val="0"/>
          <w:sz w:val="24"/>
          <w:szCs w:val="24"/>
        </w:rPr>
      </w:pPr>
      <w:r>
        <w:rPr>
          <w:rFonts w:ascii="Tohama" w:hAnsi="Tohama"/>
          <w:sz w:val="22"/>
          <w:szCs w:val="22"/>
        </w:rPr>
        <w:t>Language</w:t>
      </w:r>
      <w:r w:rsidRPr="000F1BC1">
        <w:rPr>
          <w:rFonts w:ascii="Tohama" w:hAnsi="Tohama"/>
        </w:rPr>
        <w:tab/>
      </w:r>
    </w:p>
    <w:p w14:paraId="4AB7A982" w14:textId="0AC4AD9B" w:rsidR="00C04955" w:rsidRDefault="00C04955" w:rsidP="00C04955">
      <w:r>
        <w:t>English</w:t>
      </w:r>
    </w:p>
    <w:p w14:paraId="3644C895" w14:textId="25E4B90D" w:rsidR="00C04955" w:rsidRPr="00C04955" w:rsidRDefault="00C04955" w:rsidP="00C04955">
      <w:pPr>
        <w:rPr>
          <w:rFonts w:hint="eastAsia"/>
        </w:rPr>
      </w:pPr>
      <w:proofErr w:type="spellStart"/>
      <w:r>
        <w:t>Japanse</w:t>
      </w:r>
      <w:proofErr w:type="spellEnd"/>
    </w:p>
    <w:p w14:paraId="49C7B0AA" w14:textId="1BE1C0EA" w:rsidR="00D31164" w:rsidRPr="000F1BC1" w:rsidRDefault="00A568D9" w:rsidP="00F94210">
      <w:pPr>
        <w:pStyle w:val="StyleStyleHeading3BottomSinglesolidlineAuto075ptLi"/>
        <w:spacing w:before="360" w:after="240" w:line="312" w:lineRule="auto"/>
        <w:jc w:val="both"/>
        <w:rPr>
          <w:rFonts w:ascii="Tohama" w:hAnsi="Tohama"/>
          <w:b w:val="0"/>
          <w:bCs w:val="0"/>
          <w:sz w:val="24"/>
          <w:szCs w:val="24"/>
        </w:rPr>
      </w:pPr>
      <w:r w:rsidRPr="000F1BC1">
        <w:rPr>
          <w:rFonts w:ascii="Tohama" w:hAnsi="Tohama"/>
          <w:sz w:val="22"/>
          <w:szCs w:val="22"/>
        </w:rPr>
        <w:t>WORKING EXPERIENCE HIGHLIGHTS</w:t>
      </w:r>
      <w:r w:rsidRPr="000F1BC1">
        <w:rPr>
          <w:rFonts w:ascii="Tohama" w:hAnsi="Tohama"/>
        </w:rPr>
        <w:tab/>
      </w:r>
    </w:p>
    <w:p w14:paraId="5A792D17" w14:textId="06004EE7" w:rsidR="004873AC" w:rsidRPr="000F1BC1" w:rsidRDefault="004873AC" w:rsidP="004873AC">
      <w:pPr>
        <w:pStyle w:val="Heading4"/>
        <w:rPr>
          <w:rFonts w:ascii="Tohama" w:hAnsi="Tohama" w:cs="Times New Roman" w:hint="eastAsia"/>
          <w:bCs w:val="0"/>
          <w:iCs w:val="0"/>
          <w:color w:val="auto"/>
        </w:rPr>
      </w:pPr>
      <w:r w:rsidRPr="000F1BC1">
        <w:rPr>
          <w:rFonts w:ascii="Tohama" w:hAnsi="Tohama" w:cs="Times New Roman"/>
          <w:bCs w:val="0"/>
          <w:iCs w:val="0"/>
          <w:color w:val="auto"/>
        </w:rPr>
        <w:t xml:space="preserve">Project: </w:t>
      </w:r>
      <w:r w:rsidR="00BB3450" w:rsidRPr="000F1BC1">
        <w:rPr>
          <w:rFonts w:ascii="Tohama" w:hAnsi="Tohama" w:cs="Times New Roman"/>
          <w:bCs w:val="0"/>
          <w:iCs w:val="0"/>
          <w:color w:val="auto"/>
        </w:rPr>
        <w:t>HS Project</w:t>
      </w:r>
      <w:r w:rsidRPr="000F1BC1">
        <w:rPr>
          <w:rFonts w:ascii="Tohama" w:hAnsi="Tohama" w:cs="Times New Roman"/>
          <w:bCs w:val="0"/>
          <w:iCs w:val="0"/>
          <w:color w:val="auto"/>
        </w:rPr>
        <w:t xml:space="preserve"> (</w:t>
      </w:r>
      <w:r w:rsidR="00BB3450" w:rsidRPr="000F1BC1">
        <w:rPr>
          <w:rFonts w:ascii="Tohama" w:hAnsi="Tohama" w:cs="Times New Roman"/>
          <w:bCs w:val="0"/>
          <w:iCs w:val="0"/>
          <w:color w:val="auto"/>
        </w:rPr>
        <w:t>Jan</w:t>
      </w:r>
      <w:r w:rsidRPr="000F1BC1">
        <w:rPr>
          <w:rFonts w:ascii="Tohama" w:hAnsi="Tohama" w:cs="Times New Roman"/>
          <w:bCs w:val="0"/>
          <w:iCs w:val="0"/>
          <w:color w:val="auto"/>
        </w:rPr>
        <w:t xml:space="preserve"> 202</w:t>
      </w:r>
      <w:r w:rsidR="00BB3450" w:rsidRPr="000F1BC1">
        <w:rPr>
          <w:rFonts w:ascii="Tohama" w:hAnsi="Tohama" w:cs="Times New Roman"/>
          <w:bCs w:val="0"/>
          <w:iCs w:val="0"/>
          <w:color w:val="auto"/>
        </w:rPr>
        <w:t>3</w:t>
      </w:r>
      <w:r w:rsidRPr="000F1BC1">
        <w:rPr>
          <w:rFonts w:ascii="Tohama" w:hAnsi="Tohama" w:cs="Times New Roman"/>
          <w:bCs w:val="0"/>
          <w:iCs w:val="0"/>
          <w:color w:val="auto"/>
        </w:rPr>
        <w:t xml:space="preserve"> – </w:t>
      </w:r>
      <w:r w:rsidR="00BB3450" w:rsidRPr="000F1BC1">
        <w:rPr>
          <w:rFonts w:ascii="Tohama" w:hAnsi="Tohama" w:cs="Times New Roman"/>
          <w:bCs w:val="0"/>
          <w:iCs w:val="0"/>
          <w:color w:val="auto"/>
        </w:rPr>
        <w:t>May 2023</w:t>
      </w:r>
      <w:r w:rsidRPr="000F1BC1">
        <w:rPr>
          <w:rFonts w:ascii="Tohama" w:hAnsi="Tohama" w:cs="Times New Roman"/>
          <w:bCs w:val="0"/>
          <w:iCs w:val="0"/>
          <w:color w:val="auto"/>
        </w:rPr>
        <w:t>)</w:t>
      </w:r>
    </w:p>
    <w:p w14:paraId="75C3AFAE" w14:textId="49322FFF" w:rsidR="004873AC" w:rsidRPr="000F1BC1" w:rsidRDefault="00D45761" w:rsidP="00D45761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hAnsi="Tohama"/>
        </w:rPr>
      </w:pPr>
      <w:r w:rsidRPr="000F1BC1">
        <w:rPr>
          <w:rFonts w:ascii="Tohama" w:hAnsi="Tohama"/>
        </w:rPr>
        <w:t xml:space="preserve">This is a </w:t>
      </w:r>
      <w:r w:rsidR="00BB3450" w:rsidRPr="000F1BC1">
        <w:rPr>
          <w:rFonts w:ascii="Tohama" w:hAnsi="Tohama"/>
        </w:rPr>
        <w:t>development project of securities company. This system developed on microservices. There are many services for specific business logic of securities</w:t>
      </w:r>
    </w:p>
    <w:p w14:paraId="15B54E5C" w14:textId="37D4EF35" w:rsidR="0C5D835F" w:rsidRPr="000F1BC1" w:rsidRDefault="0C5D835F" w:rsidP="3BD6B88F">
      <w:pPr>
        <w:pStyle w:val="INET-Body"/>
        <w:spacing w:line="312" w:lineRule="auto"/>
        <w:jc w:val="both"/>
        <w:rPr>
          <w:rFonts w:ascii="Tohama" w:eastAsia="Tahoma" w:hAnsi="Tohama" w:cs="Times New Roman"/>
          <w:sz w:val="20"/>
          <w:szCs w:val="20"/>
        </w:rPr>
      </w:pPr>
      <w:r w:rsidRPr="000F1BC1">
        <w:rPr>
          <w:rFonts w:ascii="Tohama" w:eastAsia="Tahoma" w:hAnsi="Tohama" w:cs="Times New Roman"/>
          <w:b/>
          <w:bCs/>
          <w:color w:val="000000" w:themeColor="text1"/>
          <w:sz w:val="20"/>
          <w:szCs w:val="20"/>
        </w:rPr>
        <w:t>Project size</w:t>
      </w:r>
      <w:r w:rsidRPr="000F1BC1">
        <w:rPr>
          <w:rFonts w:ascii="Tohama" w:eastAsia="Tahoma" w:hAnsi="Tohama" w:cs="Times New Roman"/>
          <w:color w:val="000000" w:themeColor="text1"/>
          <w:sz w:val="20"/>
          <w:szCs w:val="20"/>
        </w:rPr>
        <w:t xml:space="preserve">: </w:t>
      </w:r>
      <w:r w:rsidR="00BB3450" w:rsidRPr="000F1BC1">
        <w:rPr>
          <w:rFonts w:ascii="Tohama" w:eastAsia="Tahoma" w:hAnsi="Tohama" w:cs="Times New Roman"/>
          <w:color w:val="000000" w:themeColor="text1"/>
          <w:sz w:val="20"/>
          <w:szCs w:val="20"/>
        </w:rPr>
        <w:t>2</w:t>
      </w:r>
      <w:r w:rsidRPr="000F1BC1">
        <w:rPr>
          <w:rFonts w:ascii="Tohama" w:eastAsia="Tahoma" w:hAnsi="Tohama" w:cs="Times New Roman"/>
          <w:color w:val="000000" w:themeColor="text1"/>
          <w:sz w:val="20"/>
          <w:szCs w:val="20"/>
        </w:rPr>
        <w:t>0 members.</w:t>
      </w:r>
    </w:p>
    <w:p w14:paraId="6F37AEBA" w14:textId="77777777" w:rsidR="004873AC" w:rsidRPr="000F1BC1" w:rsidRDefault="004873AC" w:rsidP="004873AC">
      <w:pPr>
        <w:pStyle w:val="INET-Body"/>
        <w:spacing w:line="312" w:lineRule="auto"/>
        <w:jc w:val="both"/>
        <w:rPr>
          <w:rFonts w:ascii="Tohama" w:hAnsi="Tohama" w:cs="Times New Roman"/>
          <w:b/>
          <w:bCs/>
          <w:sz w:val="20"/>
          <w:szCs w:val="20"/>
        </w:rPr>
      </w:pPr>
      <w:r w:rsidRPr="000F1BC1">
        <w:rPr>
          <w:rFonts w:ascii="Tohama" w:hAnsi="Tohama" w:cs="Times New Roman"/>
          <w:b/>
          <w:bCs/>
          <w:i/>
          <w:iCs/>
          <w:sz w:val="20"/>
          <w:szCs w:val="20"/>
        </w:rPr>
        <w:t>Roles</w:t>
      </w:r>
      <w:r w:rsidRPr="000F1BC1">
        <w:rPr>
          <w:rFonts w:ascii="Tohama" w:hAnsi="Tohama" w:cs="Times New Roman"/>
          <w:i/>
          <w:iCs/>
          <w:sz w:val="20"/>
          <w:szCs w:val="20"/>
        </w:rPr>
        <w:t xml:space="preserve">: </w:t>
      </w:r>
      <w:r w:rsidRPr="000F1BC1">
        <w:rPr>
          <w:rFonts w:ascii="Tohama" w:hAnsi="Tohama" w:cs="Times New Roman"/>
          <w:b/>
          <w:bCs/>
          <w:sz w:val="20"/>
          <w:szCs w:val="20"/>
        </w:rPr>
        <w:t>Developer</w:t>
      </w:r>
    </w:p>
    <w:p w14:paraId="4A0621C8" w14:textId="13670ACF" w:rsidR="004873AC" w:rsidRPr="000F1BC1" w:rsidRDefault="00BB3450" w:rsidP="00D45761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 xml:space="preserve">Discuss </w:t>
      </w:r>
      <w:r w:rsidRPr="000F1BC1">
        <w:rPr>
          <w:rFonts w:ascii="Tohama" w:hAnsi="Tohama" w:cs="Times New Roman"/>
          <w:bCs/>
          <w:sz w:val="22"/>
        </w:rPr>
        <w:t>with team lead and customer to clarify requirements and design specification</w:t>
      </w:r>
      <w:r w:rsidR="004873AC" w:rsidRPr="000F1BC1">
        <w:rPr>
          <w:rFonts w:ascii="Tohama" w:hAnsi="Tohama" w:cs="Times New Roman"/>
          <w:sz w:val="20"/>
          <w:szCs w:val="20"/>
        </w:rPr>
        <w:t>.</w:t>
      </w:r>
    </w:p>
    <w:p w14:paraId="684AC5D4" w14:textId="312291AB" w:rsidR="004873AC" w:rsidRPr="000F1BC1" w:rsidRDefault="00BB3450" w:rsidP="004873A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C</w:t>
      </w:r>
      <w:r w:rsidRPr="000F1BC1">
        <w:rPr>
          <w:rFonts w:ascii="Tohama" w:hAnsi="Tohama" w:cs="Times New Roman"/>
          <w:bCs/>
          <w:sz w:val="22"/>
        </w:rPr>
        <w:t>oding, solving technical issue</w:t>
      </w:r>
      <w:r w:rsidR="004873AC" w:rsidRPr="000F1BC1">
        <w:rPr>
          <w:rFonts w:ascii="Tohama" w:hAnsi="Tohama" w:cs="Times New Roman"/>
          <w:sz w:val="20"/>
          <w:szCs w:val="20"/>
        </w:rPr>
        <w:t>.</w:t>
      </w:r>
    </w:p>
    <w:p w14:paraId="17943D7F" w14:textId="13D4B002" w:rsidR="004873AC" w:rsidRPr="000F1BC1" w:rsidRDefault="00BB3450" w:rsidP="004873A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bCs/>
          <w:sz w:val="22"/>
        </w:rPr>
        <w:t>Fixing bugs, refactor code, optimize performance</w:t>
      </w:r>
      <w:r w:rsidR="004873AC" w:rsidRPr="000F1BC1">
        <w:rPr>
          <w:rFonts w:ascii="Tohama" w:hAnsi="Tohama" w:cs="Times New Roman"/>
          <w:sz w:val="20"/>
          <w:szCs w:val="20"/>
        </w:rPr>
        <w:t>.</w:t>
      </w:r>
    </w:p>
    <w:p w14:paraId="2D07DEB2" w14:textId="64C8F070" w:rsidR="004873AC" w:rsidRPr="000F1BC1" w:rsidRDefault="004873AC" w:rsidP="004873A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Create and Execute unit test.</w:t>
      </w:r>
    </w:p>
    <w:p w14:paraId="0BBCE44A" w14:textId="0D77E25E" w:rsidR="00BB3450" w:rsidRPr="000F1BC1" w:rsidRDefault="00BB3450" w:rsidP="004873A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bCs/>
          <w:sz w:val="22"/>
        </w:rPr>
        <w:t>Support technical for product.</w:t>
      </w:r>
    </w:p>
    <w:p w14:paraId="6D6B7FDF" w14:textId="3582ABD1" w:rsidR="00C85F94" w:rsidRPr="000F1BC1" w:rsidRDefault="004873AC" w:rsidP="00BB3450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b/>
          <w:bCs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  <w:u w:val="single"/>
        </w:rPr>
        <w:t>Technologies</w:t>
      </w:r>
      <w:r w:rsidRPr="000F1BC1">
        <w:rPr>
          <w:rFonts w:ascii="Tohama" w:hAnsi="Tohama" w:cs="Times New Roman"/>
          <w:sz w:val="20"/>
          <w:szCs w:val="20"/>
        </w:rPr>
        <w:t xml:space="preserve">: Java, </w:t>
      </w:r>
      <w:proofErr w:type="spellStart"/>
      <w:r w:rsidR="00BB3450" w:rsidRPr="000F1BC1">
        <w:rPr>
          <w:rFonts w:ascii="Tohama" w:hAnsi="Tohama" w:cs="Times New Roman"/>
          <w:sz w:val="20"/>
          <w:szCs w:val="20"/>
        </w:rPr>
        <w:t>MySQL,PostgreSQL</w:t>
      </w:r>
      <w:proofErr w:type="spellEnd"/>
      <w:r w:rsidRPr="000F1BC1">
        <w:rPr>
          <w:rFonts w:ascii="Tohama" w:hAnsi="Tohama" w:cs="Times New Roman"/>
          <w:sz w:val="20"/>
          <w:szCs w:val="20"/>
        </w:rPr>
        <w:t>.</w:t>
      </w:r>
    </w:p>
    <w:p w14:paraId="157E2045" w14:textId="15EB1112" w:rsidR="00BB3450" w:rsidRPr="000F1BC1" w:rsidRDefault="00BB3450" w:rsidP="00BB3450">
      <w:pPr>
        <w:pStyle w:val="Heading4"/>
        <w:rPr>
          <w:rFonts w:ascii="Tohama" w:hAnsi="Tohama" w:cs="Times New Roman" w:hint="eastAsia"/>
          <w:bCs w:val="0"/>
          <w:iCs w:val="0"/>
          <w:color w:val="auto"/>
        </w:rPr>
      </w:pPr>
      <w:r w:rsidRPr="000F1BC1">
        <w:rPr>
          <w:rFonts w:ascii="Tohama" w:hAnsi="Tohama" w:cs="Times New Roman"/>
          <w:bCs w:val="0"/>
          <w:iCs w:val="0"/>
          <w:color w:val="auto"/>
        </w:rPr>
        <w:t xml:space="preserve">Project: </w:t>
      </w:r>
      <w:proofErr w:type="spellStart"/>
      <w:r w:rsidRPr="000F1BC1">
        <w:rPr>
          <w:rFonts w:ascii="Tohama" w:hAnsi="Tohama" w:cs="Times New Roman"/>
          <w:bCs w:val="0"/>
          <w:iCs w:val="0"/>
          <w:color w:val="auto"/>
        </w:rPr>
        <w:t>Roojai</w:t>
      </w:r>
      <w:proofErr w:type="spellEnd"/>
      <w:r w:rsidRPr="000F1BC1">
        <w:rPr>
          <w:rFonts w:ascii="Tohama" w:hAnsi="Tohama" w:cs="Times New Roman"/>
          <w:bCs w:val="0"/>
          <w:iCs w:val="0"/>
          <w:color w:val="auto"/>
        </w:rPr>
        <w:t xml:space="preserve"> Project (</w:t>
      </w:r>
      <w:r w:rsidR="003D40B9" w:rsidRPr="000F1BC1">
        <w:rPr>
          <w:rFonts w:ascii="Tohama" w:hAnsi="Tohama" w:cs="Times New Roman"/>
          <w:bCs w:val="0"/>
          <w:iCs w:val="0"/>
          <w:color w:val="auto"/>
        </w:rPr>
        <w:t>Feb</w:t>
      </w:r>
      <w:r w:rsidRPr="000F1BC1">
        <w:rPr>
          <w:rFonts w:ascii="Tohama" w:hAnsi="Tohama" w:cs="Times New Roman"/>
          <w:bCs w:val="0"/>
          <w:iCs w:val="0"/>
          <w:color w:val="auto"/>
        </w:rPr>
        <w:t xml:space="preserve"> 202</w:t>
      </w:r>
      <w:r w:rsidR="003D40B9" w:rsidRPr="000F1BC1">
        <w:rPr>
          <w:rFonts w:ascii="Tohama" w:hAnsi="Tohama" w:cs="Times New Roman"/>
          <w:bCs w:val="0"/>
          <w:iCs w:val="0"/>
          <w:color w:val="auto"/>
        </w:rPr>
        <w:t>2</w:t>
      </w:r>
      <w:r w:rsidRPr="000F1BC1">
        <w:rPr>
          <w:rFonts w:ascii="Tohama" w:hAnsi="Tohama" w:cs="Times New Roman"/>
          <w:bCs w:val="0"/>
          <w:iCs w:val="0"/>
          <w:color w:val="auto"/>
        </w:rPr>
        <w:t xml:space="preserve"> – May 2023)</w:t>
      </w:r>
    </w:p>
    <w:p w14:paraId="672C4087" w14:textId="650D93C3" w:rsidR="00BB3450" w:rsidRPr="000F1BC1" w:rsidRDefault="00BB3450" w:rsidP="00BB3450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hAnsi="Tohama"/>
        </w:rPr>
      </w:pPr>
      <w:r w:rsidRPr="000F1BC1">
        <w:rPr>
          <w:rFonts w:ascii="Tohama" w:hAnsi="Tohama"/>
        </w:rPr>
        <w:t>This is a Thai customer's car insurance project. This project allows customers to buy insurance and when they have an accident, they can send a request to the company to wait for compensation</w:t>
      </w:r>
    </w:p>
    <w:p w14:paraId="3FA2BA21" w14:textId="74AA2A83" w:rsidR="00BB3450" w:rsidRPr="000F1BC1" w:rsidRDefault="00BB3450" w:rsidP="00BB3450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eastAsia="Tahoma" w:hAnsi="Tohama"/>
        </w:rPr>
      </w:pPr>
      <w:r w:rsidRPr="000F1BC1">
        <w:rPr>
          <w:rFonts w:ascii="Tohama" w:eastAsia="Tahoma" w:hAnsi="Tohama"/>
          <w:b/>
          <w:bCs/>
          <w:color w:val="000000" w:themeColor="text1"/>
        </w:rPr>
        <w:t>Project size</w:t>
      </w:r>
      <w:r w:rsidRPr="000F1BC1">
        <w:rPr>
          <w:rFonts w:ascii="Tohama" w:eastAsia="Tahoma" w:hAnsi="Tohama"/>
          <w:color w:val="000000" w:themeColor="text1"/>
        </w:rPr>
        <w:t xml:space="preserve">: </w:t>
      </w:r>
      <w:r w:rsidR="003D40B9" w:rsidRPr="000F1BC1">
        <w:rPr>
          <w:rFonts w:ascii="Tohama" w:eastAsia="Tahoma" w:hAnsi="Tohama"/>
          <w:color w:val="000000" w:themeColor="text1"/>
        </w:rPr>
        <w:t>1</w:t>
      </w:r>
      <w:r w:rsidRPr="000F1BC1">
        <w:rPr>
          <w:rFonts w:ascii="Tohama" w:eastAsia="Tahoma" w:hAnsi="Tohama"/>
          <w:color w:val="000000" w:themeColor="text1"/>
        </w:rPr>
        <w:t>0 members.</w:t>
      </w:r>
    </w:p>
    <w:p w14:paraId="60CB5416" w14:textId="77777777" w:rsidR="00BB3450" w:rsidRPr="000F1BC1" w:rsidRDefault="00BB3450" w:rsidP="00BB3450">
      <w:pPr>
        <w:pStyle w:val="INET-Body"/>
        <w:spacing w:line="312" w:lineRule="auto"/>
        <w:jc w:val="both"/>
        <w:rPr>
          <w:rFonts w:ascii="Tohama" w:hAnsi="Tohama" w:cs="Times New Roman"/>
          <w:b/>
          <w:bCs/>
          <w:sz w:val="20"/>
          <w:szCs w:val="20"/>
        </w:rPr>
      </w:pPr>
      <w:r w:rsidRPr="000F1BC1">
        <w:rPr>
          <w:rFonts w:ascii="Tohama" w:hAnsi="Tohama" w:cs="Times New Roman"/>
          <w:b/>
          <w:bCs/>
          <w:i/>
          <w:iCs/>
          <w:sz w:val="20"/>
          <w:szCs w:val="20"/>
        </w:rPr>
        <w:t>Roles</w:t>
      </w:r>
      <w:r w:rsidRPr="000F1BC1">
        <w:rPr>
          <w:rFonts w:ascii="Tohama" w:hAnsi="Tohama" w:cs="Times New Roman"/>
          <w:i/>
          <w:iCs/>
          <w:sz w:val="20"/>
          <w:szCs w:val="20"/>
        </w:rPr>
        <w:t xml:space="preserve">: </w:t>
      </w:r>
      <w:r w:rsidRPr="000F1BC1">
        <w:rPr>
          <w:rFonts w:ascii="Tohama" w:hAnsi="Tohama" w:cs="Times New Roman"/>
          <w:b/>
          <w:bCs/>
          <w:sz w:val="20"/>
          <w:szCs w:val="20"/>
        </w:rPr>
        <w:t>Developer</w:t>
      </w:r>
    </w:p>
    <w:p w14:paraId="7365B07F" w14:textId="49F7855D" w:rsidR="00BB3450" w:rsidRPr="000F1BC1" w:rsidRDefault="003D40B9" w:rsidP="00BB3450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Analyze requirements and identify blocker</w:t>
      </w:r>
      <w:r w:rsidR="00BB3450" w:rsidRPr="000F1BC1">
        <w:rPr>
          <w:rFonts w:ascii="Tohama" w:hAnsi="Tohama" w:cs="Times New Roman"/>
          <w:sz w:val="20"/>
          <w:szCs w:val="20"/>
        </w:rPr>
        <w:t>.</w:t>
      </w:r>
    </w:p>
    <w:p w14:paraId="1F30F68B" w14:textId="2D42823A" w:rsidR="00BB3450" w:rsidRPr="000F1BC1" w:rsidRDefault="003D40B9" w:rsidP="00BB3450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Implement new functionality</w:t>
      </w:r>
    </w:p>
    <w:p w14:paraId="4417170D" w14:textId="77777777" w:rsidR="003D40B9" w:rsidRPr="000F1BC1" w:rsidRDefault="003D40B9" w:rsidP="003D40B9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Build API. </w:t>
      </w:r>
    </w:p>
    <w:p w14:paraId="44DC197A" w14:textId="4E6C06FB" w:rsidR="003D40B9" w:rsidRPr="000F1BC1" w:rsidRDefault="003D40B9" w:rsidP="003D40B9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Fix bug. </w:t>
      </w:r>
    </w:p>
    <w:p w14:paraId="4ACA294C" w14:textId="45FB57FC" w:rsidR="003D40B9" w:rsidRPr="000F1BC1" w:rsidRDefault="003D40B9" w:rsidP="003D40B9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Review &amp; Merge code. </w:t>
      </w:r>
    </w:p>
    <w:p w14:paraId="4063859E" w14:textId="08B72431" w:rsidR="003D40B9" w:rsidRPr="000F1BC1" w:rsidRDefault="00BB3450" w:rsidP="003D40B9">
      <w:pPr>
        <w:pBdr>
          <w:left w:val="dotted" w:sz="18" w:space="4" w:color="D9D9D9" w:themeColor="background1" w:themeShade="D9"/>
        </w:pBdr>
        <w:spacing w:line="360" w:lineRule="auto"/>
        <w:ind w:left="180"/>
        <w:rPr>
          <w:rFonts w:ascii="Tohama" w:hAnsi="Tohama"/>
        </w:rPr>
      </w:pPr>
      <w:r w:rsidRPr="000F1BC1">
        <w:rPr>
          <w:rFonts w:ascii="Tohama" w:hAnsi="Tohama"/>
          <w:u w:val="single"/>
        </w:rPr>
        <w:t>Technologies</w:t>
      </w:r>
      <w:r w:rsidRPr="000F1BC1">
        <w:rPr>
          <w:rFonts w:ascii="Tohama" w:hAnsi="Tohama"/>
        </w:rPr>
        <w:t>:</w:t>
      </w:r>
      <w:r w:rsidR="003D40B9" w:rsidRPr="000F1BC1">
        <w:rPr>
          <w:rFonts w:ascii="Tohama" w:hAnsi="Tohama"/>
        </w:rPr>
        <w:t xml:space="preserve"> Java, HTML, CSS, JS, MySQL, ORACLE, Swagger, AWS S3, </w:t>
      </w:r>
      <w:proofErr w:type="spellStart"/>
      <w:r w:rsidR="003D40B9" w:rsidRPr="000F1BC1">
        <w:rPr>
          <w:rFonts w:ascii="Tohama" w:hAnsi="Tohama"/>
        </w:rPr>
        <w:t>MicroService</w:t>
      </w:r>
      <w:proofErr w:type="spellEnd"/>
      <w:r w:rsidR="003D40B9" w:rsidRPr="000F1BC1">
        <w:rPr>
          <w:rFonts w:ascii="Tohama" w:hAnsi="Tohama"/>
        </w:rPr>
        <w:t xml:space="preserve">, </w:t>
      </w:r>
      <w:proofErr w:type="spellStart"/>
      <w:r w:rsidR="003D40B9" w:rsidRPr="000F1BC1">
        <w:rPr>
          <w:rFonts w:ascii="Tohama" w:hAnsi="Tohama"/>
        </w:rPr>
        <w:t>VueJS</w:t>
      </w:r>
      <w:proofErr w:type="spellEnd"/>
      <w:r w:rsidR="003D40B9" w:rsidRPr="000F1BC1">
        <w:rPr>
          <w:rFonts w:ascii="Tohama" w:hAnsi="Tohama"/>
        </w:rPr>
        <w:t xml:space="preserve">, </w:t>
      </w:r>
      <w:proofErr w:type="spellStart"/>
      <w:r w:rsidR="003D40B9" w:rsidRPr="000F1BC1">
        <w:rPr>
          <w:rFonts w:ascii="Tohama" w:hAnsi="Tohama"/>
        </w:rPr>
        <w:t>VSStudio</w:t>
      </w:r>
      <w:proofErr w:type="spellEnd"/>
      <w:r w:rsidR="003D40B9" w:rsidRPr="000F1BC1">
        <w:rPr>
          <w:rFonts w:ascii="Tohama" w:hAnsi="Tohama"/>
        </w:rPr>
        <w:t xml:space="preserve">, SourceTree, </w:t>
      </w:r>
      <w:proofErr w:type="spellStart"/>
      <w:r w:rsidR="003D40B9" w:rsidRPr="000F1BC1">
        <w:rPr>
          <w:rFonts w:ascii="Tohama" w:hAnsi="Tohama"/>
        </w:rPr>
        <w:t>Github</w:t>
      </w:r>
      <w:proofErr w:type="spellEnd"/>
      <w:r w:rsidR="003D40B9" w:rsidRPr="000F1BC1">
        <w:rPr>
          <w:rFonts w:ascii="Tohama" w:hAnsi="Tohama"/>
        </w:rPr>
        <w:t xml:space="preserve">, </w:t>
      </w:r>
      <w:proofErr w:type="spellStart"/>
      <w:r w:rsidR="003D40B9" w:rsidRPr="000F1BC1">
        <w:rPr>
          <w:rFonts w:ascii="Tohama" w:hAnsi="Tohama"/>
        </w:rPr>
        <w:t>PostMan</w:t>
      </w:r>
      <w:proofErr w:type="spellEnd"/>
      <w:r w:rsidR="003D40B9" w:rsidRPr="000F1BC1">
        <w:rPr>
          <w:rFonts w:ascii="Tohama" w:hAnsi="Tohama"/>
        </w:rPr>
        <w:t xml:space="preserve">, </w:t>
      </w:r>
      <w:proofErr w:type="spellStart"/>
      <w:r w:rsidR="003D40B9" w:rsidRPr="000F1BC1">
        <w:rPr>
          <w:rFonts w:ascii="Tohama" w:hAnsi="Tohama"/>
        </w:rPr>
        <w:t>Intellij</w:t>
      </w:r>
      <w:proofErr w:type="spellEnd"/>
      <w:r w:rsidR="003D40B9" w:rsidRPr="000F1BC1">
        <w:rPr>
          <w:rFonts w:ascii="Tohama" w:hAnsi="Tohama"/>
        </w:rPr>
        <w:t xml:space="preserve"> </w:t>
      </w:r>
    </w:p>
    <w:p w14:paraId="56BF3D2D" w14:textId="4E35D073" w:rsidR="003D40B9" w:rsidRPr="000F1BC1" w:rsidRDefault="003D40B9" w:rsidP="003D40B9">
      <w:pPr>
        <w:pStyle w:val="Heading4"/>
        <w:rPr>
          <w:rFonts w:ascii="Tohama" w:hAnsi="Tohama" w:cs="Times New Roman" w:hint="eastAsia"/>
          <w:bCs w:val="0"/>
          <w:iCs w:val="0"/>
          <w:color w:val="auto"/>
        </w:rPr>
      </w:pPr>
      <w:r w:rsidRPr="000F1BC1">
        <w:rPr>
          <w:rFonts w:ascii="Tohama" w:hAnsi="Tohama" w:cs="Times New Roman"/>
          <w:bCs w:val="0"/>
          <w:iCs w:val="0"/>
          <w:color w:val="auto"/>
        </w:rPr>
        <w:t>Project: Ecommerce Project (Jan 2022 – Mar 2022)</w:t>
      </w:r>
    </w:p>
    <w:p w14:paraId="019ACDA1" w14:textId="02E6BB58" w:rsidR="003D40B9" w:rsidRPr="000F1BC1" w:rsidRDefault="003D40B9" w:rsidP="003D40B9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hAnsi="Tohama"/>
        </w:rPr>
      </w:pPr>
      <w:r w:rsidRPr="000F1BC1">
        <w:rPr>
          <w:rFonts w:ascii="Tohama" w:hAnsi="Tohama"/>
        </w:rPr>
        <w:t>This is a website ecommerce. The domain is sale phone</w:t>
      </w:r>
      <w:r w:rsidR="002D347C" w:rsidRPr="000F1BC1">
        <w:rPr>
          <w:rFonts w:ascii="Tohama" w:hAnsi="Tohama"/>
        </w:rPr>
        <w:t>. Providing management, multi-platform apps for business development, engineering, shop floor and field jobs</w:t>
      </w:r>
    </w:p>
    <w:p w14:paraId="2ACF4AA5" w14:textId="30F76148" w:rsidR="003D40B9" w:rsidRPr="000F1BC1" w:rsidRDefault="003D40B9" w:rsidP="003D40B9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eastAsia="Tahoma" w:hAnsi="Tohama"/>
        </w:rPr>
      </w:pPr>
      <w:r w:rsidRPr="000F1BC1">
        <w:rPr>
          <w:rFonts w:ascii="Tohama" w:eastAsia="Tahoma" w:hAnsi="Tohama"/>
          <w:b/>
          <w:bCs/>
          <w:color w:val="000000" w:themeColor="text1"/>
        </w:rPr>
        <w:lastRenderedPageBreak/>
        <w:t>Project size</w:t>
      </w:r>
      <w:r w:rsidRPr="000F1BC1">
        <w:rPr>
          <w:rFonts w:ascii="Tohama" w:eastAsia="Tahoma" w:hAnsi="Tohama"/>
          <w:color w:val="000000" w:themeColor="text1"/>
        </w:rPr>
        <w:t>: 5 members.</w:t>
      </w:r>
    </w:p>
    <w:p w14:paraId="6D6F5569" w14:textId="77777777" w:rsidR="003D40B9" w:rsidRPr="000F1BC1" w:rsidRDefault="003D40B9" w:rsidP="003D40B9">
      <w:pPr>
        <w:pStyle w:val="INET-Body"/>
        <w:spacing w:line="312" w:lineRule="auto"/>
        <w:jc w:val="both"/>
        <w:rPr>
          <w:rFonts w:ascii="Tohama" w:hAnsi="Tohama" w:cs="Times New Roman"/>
          <w:b/>
          <w:bCs/>
          <w:sz w:val="20"/>
          <w:szCs w:val="20"/>
        </w:rPr>
      </w:pPr>
      <w:r w:rsidRPr="000F1BC1">
        <w:rPr>
          <w:rFonts w:ascii="Tohama" w:hAnsi="Tohama" w:cs="Times New Roman"/>
          <w:b/>
          <w:bCs/>
          <w:i/>
          <w:iCs/>
          <w:sz w:val="20"/>
          <w:szCs w:val="20"/>
        </w:rPr>
        <w:t>Roles</w:t>
      </w:r>
      <w:r w:rsidRPr="000F1BC1">
        <w:rPr>
          <w:rFonts w:ascii="Tohama" w:hAnsi="Tohama" w:cs="Times New Roman"/>
          <w:i/>
          <w:iCs/>
          <w:sz w:val="20"/>
          <w:szCs w:val="20"/>
        </w:rPr>
        <w:t xml:space="preserve">: </w:t>
      </w:r>
      <w:r w:rsidRPr="000F1BC1">
        <w:rPr>
          <w:rFonts w:ascii="Tohama" w:hAnsi="Tohama" w:cs="Times New Roman"/>
          <w:b/>
          <w:bCs/>
          <w:sz w:val="20"/>
          <w:szCs w:val="20"/>
        </w:rPr>
        <w:t>Developer</w:t>
      </w:r>
    </w:p>
    <w:p w14:paraId="632C8EB2" w14:textId="77777777" w:rsidR="003D40B9" w:rsidRPr="000F1BC1" w:rsidRDefault="003D40B9" w:rsidP="003D40B9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Analyze requirements and identify blocker.</w:t>
      </w:r>
    </w:p>
    <w:p w14:paraId="3F6B3A53" w14:textId="77777777" w:rsidR="003D40B9" w:rsidRPr="000F1BC1" w:rsidRDefault="003D40B9" w:rsidP="003D40B9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Implement new functionality</w:t>
      </w:r>
    </w:p>
    <w:p w14:paraId="0FA95F11" w14:textId="77777777" w:rsidR="003D40B9" w:rsidRPr="000F1BC1" w:rsidRDefault="003D40B9" w:rsidP="003D40B9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Build API. </w:t>
      </w:r>
    </w:p>
    <w:p w14:paraId="6FB0CBA4" w14:textId="77777777" w:rsidR="003D40B9" w:rsidRPr="000F1BC1" w:rsidRDefault="003D40B9" w:rsidP="003D40B9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Fix bug. </w:t>
      </w:r>
    </w:p>
    <w:p w14:paraId="6C8142D1" w14:textId="77777777" w:rsidR="003D40B9" w:rsidRPr="000F1BC1" w:rsidRDefault="003D40B9" w:rsidP="003D40B9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Review &amp; Merge code. </w:t>
      </w:r>
    </w:p>
    <w:p w14:paraId="74F42F15" w14:textId="60B4EB05" w:rsidR="003D40B9" w:rsidRPr="000F1BC1" w:rsidRDefault="003D40B9" w:rsidP="002D347C">
      <w:pPr>
        <w:pBdr>
          <w:left w:val="dotted" w:sz="18" w:space="4" w:color="D9D9D9" w:themeColor="background1" w:themeShade="D9"/>
        </w:pBdr>
        <w:spacing w:line="360" w:lineRule="auto"/>
        <w:ind w:left="180"/>
        <w:rPr>
          <w:rFonts w:ascii="Tohama" w:hAnsi="Tohama"/>
        </w:rPr>
      </w:pPr>
      <w:r w:rsidRPr="000F1BC1">
        <w:rPr>
          <w:rFonts w:ascii="Tohama" w:hAnsi="Tohama"/>
          <w:u w:val="single"/>
        </w:rPr>
        <w:t>Technologies</w:t>
      </w:r>
      <w:r w:rsidRPr="000F1BC1">
        <w:rPr>
          <w:rFonts w:ascii="Tohama" w:hAnsi="Tohama"/>
        </w:rPr>
        <w:t>: Java, HTML, CSS, JS, MySQL, ORACLE, Swagger,</w:t>
      </w:r>
      <w:r w:rsidR="002D347C" w:rsidRPr="000F1BC1">
        <w:rPr>
          <w:rFonts w:ascii="Tohama" w:hAnsi="Tohama"/>
        </w:rPr>
        <w:t xml:space="preserve"> </w:t>
      </w:r>
      <w:proofErr w:type="spellStart"/>
      <w:r w:rsidR="002D347C" w:rsidRPr="000F1BC1">
        <w:rPr>
          <w:rFonts w:ascii="Tohama" w:hAnsi="Tohama"/>
        </w:rPr>
        <w:t>Jhipter</w:t>
      </w:r>
      <w:proofErr w:type="spellEnd"/>
      <w:r w:rsidR="002D347C" w:rsidRPr="000F1BC1">
        <w:rPr>
          <w:rFonts w:ascii="Tohama" w:hAnsi="Tohama"/>
        </w:rPr>
        <w:t>,</w:t>
      </w:r>
      <w:r w:rsidRPr="000F1BC1">
        <w:rPr>
          <w:rFonts w:ascii="Tohama" w:hAnsi="Tohama"/>
        </w:rPr>
        <w:t xml:space="preserve"> AWS S3, </w:t>
      </w:r>
      <w:proofErr w:type="spellStart"/>
      <w:r w:rsidRPr="000F1BC1">
        <w:rPr>
          <w:rFonts w:ascii="Tohama" w:hAnsi="Tohama"/>
        </w:rPr>
        <w:t>MicroService</w:t>
      </w:r>
      <w:proofErr w:type="spellEnd"/>
      <w:r w:rsidRPr="000F1BC1">
        <w:rPr>
          <w:rFonts w:ascii="Tohama" w:hAnsi="Tohama"/>
        </w:rPr>
        <w:t xml:space="preserve">, </w:t>
      </w:r>
      <w:proofErr w:type="spellStart"/>
      <w:r w:rsidRPr="000F1BC1">
        <w:rPr>
          <w:rFonts w:ascii="Tohama" w:hAnsi="Tohama"/>
        </w:rPr>
        <w:t>VueJS</w:t>
      </w:r>
      <w:proofErr w:type="spellEnd"/>
      <w:r w:rsidRPr="000F1BC1">
        <w:rPr>
          <w:rFonts w:ascii="Tohama" w:hAnsi="Tohama"/>
        </w:rPr>
        <w:t xml:space="preserve">, </w:t>
      </w:r>
      <w:proofErr w:type="spellStart"/>
      <w:r w:rsidRPr="000F1BC1">
        <w:rPr>
          <w:rFonts w:ascii="Tohama" w:hAnsi="Tohama"/>
        </w:rPr>
        <w:t>VSStudio</w:t>
      </w:r>
      <w:proofErr w:type="spellEnd"/>
      <w:r w:rsidRPr="000F1BC1">
        <w:rPr>
          <w:rFonts w:ascii="Tohama" w:hAnsi="Tohama"/>
        </w:rPr>
        <w:t xml:space="preserve">, SourceTree, </w:t>
      </w:r>
      <w:proofErr w:type="spellStart"/>
      <w:r w:rsidRPr="000F1BC1">
        <w:rPr>
          <w:rFonts w:ascii="Tohama" w:hAnsi="Tohama"/>
        </w:rPr>
        <w:t>Github</w:t>
      </w:r>
      <w:proofErr w:type="spellEnd"/>
      <w:r w:rsidRPr="000F1BC1">
        <w:rPr>
          <w:rFonts w:ascii="Tohama" w:hAnsi="Tohama"/>
        </w:rPr>
        <w:t xml:space="preserve">, </w:t>
      </w:r>
      <w:proofErr w:type="spellStart"/>
      <w:r w:rsidRPr="000F1BC1">
        <w:rPr>
          <w:rFonts w:ascii="Tohama" w:hAnsi="Tohama"/>
        </w:rPr>
        <w:t>PostMan</w:t>
      </w:r>
      <w:proofErr w:type="spellEnd"/>
      <w:r w:rsidRPr="000F1BC1">
        <w:rPr>
          <w:rFonts w:ascii="Tohama" w:hAnsi="Tohama"/>
        </w:rPr>
        <w:t xml:space="preserve">, </w:t>
      </w:r>
      <w:proofErr w:type="spellStart"/>
      <w:r w:rsidRPr="000F1BC1">
        <w:rPr>
          <w:rFonts w:ascii="Tohama" w:hAnsi="Tohama"/>
        </w:rPr>
        <w:t>Intellij</w:t>
      </w:r>
      <w:proofErr w:type="spellEnd"/>
      <w:r w:rsidRPr="000F1BC1">
        <w:rPr>
          <w:rFonts w:ascii="Tohama" w:hAnsi="Tohama"/>
        </w:rPr>
        <w:t xml:space="preserve"> </w:t>
      </w:r>
    </w:p>
    <w:p w14:paraId="4B51D46E" w14:textId="2CA9F20A" w:rsidR="002D347C" w:rsidRPr="000F1BC1" w:rsidRDefault="002D347C" w:rsidP="002D347C">
      <w:pPr>
        <w:pStyle w:val="Heading4"/>
        <w:rPr>
          <w:rFonts w:ascii="Tohama" w:hAnsi="Tohama" w:cs="Times New Roman" w:hint="eastAsia"/>
          <w:bCs w:val="0"/>
          <w:iCs w:val="0"/>
          <w:color w:val="auto"/>
        </w:rPr>
      </w:pPr>
      <w:r w:rsidRPr="000F1BC1">
        <w:rPr>
          <w:rFonts w:ascii="Tohama" w:hAnsi="Tohama" w:cs="Times New Roman"/>
          <w:bCs w:val="0"/>
          <w:iCs w:val="0"/>
          <w:color w:val="auto"/>
        </w:rPr>
        <w:t>Project: Banking Project (2020 – 2022)</w:t>
      </w:r>
    </w:p>
    <w:p w14:paraId="1D4F6DCF" w14:textId="20EA7F2E" w:rsidR="002D347C" w:rsidRPr="000F1BC1" w:rsidRDefault="002D347C" w:rsidP="002D347C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hAnsi="Tohama"/>
        </w:rPr>
      </w:pPr>
      <w:r w:rsidRPr="000F1BC1">
        <w:rPr>
          <w:rFonts w:ascii="Tohama" w:hAnsi="Tohama"/>
        </w:rPr>
        <w:t xml:space="preserve">This is a transaction screens of </w:t>
      </w:r>
      <w:proofErr w:type="spellStart"/>
      <w:r w:rsidRPr="000F1BC1">
        <w:rPr>
          <w:rFonts w:ascii="Tohama" w:hAnsi="Tohama"/>
        </w:rPr>
        <w:t>Shinhan</w:t>
      </w:r>
      <w:proofErr w:type="spellEnd"/>
      <w:r w:rsidRPr="000F1BC1">
        <w:rPr>
          <w:rFonts w:ascii="Tohama" w:hAnsi="Tohama"/>
        </w:rPr>
        <w:t xml:space="preserve"> Bank. The employee sale of </w:t>
      </w:r>
      <w:proofErr w:type="spellStart"/>
      <w:r w:rsidRPr="000F1BC1">
        <w:rPr>
          <w:rFonts w:ascii="Tohama" w:hAnsi="Tohama"/>
        </w:rPr>
        <w:t>ShinhanBank</w:t>
      </w:r>
      <w:proofErr w:type="spellEnd"/>
      <w:r w:rsidRPr="000F1BC1">
        <w:rPr>
          <w:rFonts w:ascii="Tohama" w:hAnsi="Tohama"/>
        </w:rPr>
        <w:t xml:space="preserve"> can create transaction with customer. And customer can use application from </w:t>
      </w:r>
      <w:proofErr w:type="spellStart"/>
      <w:r w:rsidRPr="000F1BC1">
        <w:rPr>
          <w:rFonts w:ascii="Tohama" w:hAnsi="Tohama"/>
        </w:rPr>
        <w:t>ShinhanBank</w:t>
      </w:r>
      <w:proofErr w:type="spellEnd"/>
      <w:r w:rsidRPr="000F1BC1">
        <w:rPr>
          <w:rFonts w:ascii="Tohama" w:hAnsi="Tohama"/>
        </w:rPr>
        <w:t xml:space="preserve"> to send money, create code for withdraw money in ATM</w:t>
      </w:r>
    </w:p>
    <w:p w14:paraId="0B345C9E" w14:textId="49C0E00B" w:rsidR="002D347C" w:rsidRPr="000F1BC1" w:rsidRDefault="002D347C" w:rsidP="002D347C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eastAsia="Tahoma" w:hAnsi="Tohama"/>
        </w:rPr>
      </w:pPr>
      <w:r w:rsidRPr="000F1BC1">
        <w:rPr>
          <w:rFonts w:ascii="Tohama" w:eastAsia="Tahoma" w:hAnsi="Tohama"/>
          <w:b/>
          <w:bCs/>
          <w:color w:val="000000" w:themeColor="text1"/>
        </w:rPr>
        <w:t>Project size</w:t>
      </w:r>
      <w:r w:rsidRPr="000F1BC1">
        <w:rPr>
          <w:rFonts w:ascii="Tohama" w:eastAsia="Tahoma" w:hAnsi="Tohama"/>
          <w:color w:val="000000" w:themeColor="text1"/>
        </w:rPr>
        <w:t>: 40</w:t>
      </w:r>
      <w:r w:rsidRPr="000F1BC1">
        <w:rPr>
          <w:rFonts w:ascii="Tohama" w:eastAsia="Tahoma" w:hAnsi="Tohama"/>
          <w:color w:val="000000" w:themeColor="text1"/>
        </w:rPr>
        <w:tab/>
        <w:t xml:space="preserve"> members.</w:t>
      </w:r>
    </w:p>
    <w:p w14:paraId="72D1D8A3" w14:textId="77777777" w:rsidR="002D347C" w:rsidRPr="000F1BC1" w:rsidRDefault="002D347C" w:rsidP="002D347C">
      <w:pPr>
        <w:pStyle w:val="INET-Body"/>
        <w:spacing w:line="312" w:lineRule="auto"/>
        <w:jc w:val="both"/>
        <w:rPr>
          <w:rFonts w:ascii="Tohama" w:hAnsi="Tohama" w:cs="Times New Roman"/>
          <w:b/>
          <w:bCs/>
          <w:sz w:val="20"/>
          <w:szCs w:val="20"/>
        </w:rPr>
      </w:pPr>
      <w:r w:rsidRPr="000F1BC1">
        <w:rPr>
          <w:rFonts w:ascii="Tohama" w:hAnsi="Tohama" w:cs="Times New Roman"/>
          <w:b/>
          <w:bCs/>
          <w:i/>
          <w:iCs/>
          <w:sz w:val="20"/>
          <w:szCs w:val="20"/>
        </w:rPr>
        <w:t>Roles</w:t>
      </w:r>
      <w:r w:rsidRPr="000F1BC1">
        <w:rPr>
          <w:rFonts w:ascii="Tohama" w:hAnsi="Tohama" w:cs="Times New Roman"/>
          <w:i/>
          <w:iCs/>
          <w:sz w:val="20"/>
          <w:szCs w:val="20"/>
        </w:rPr>
        <w:t xml:space="preserve">: </w:t>
      </w:r>
      <w:r w:rsidRPr="000F1BC1">
        <w:rPr>
          <w:rFonts w:ascii="Tohama" w:hAnsi="Tohama" w:cs="Times New Roman"/>
          <w:b/>
          <w:bCs/>
          <w:sz w:val="20"/>
          <w:szCs w:val="20"/>
        </w:rPr>
        <w:t>Developer</w:t>
      </w:r>
    </w:p>
    <w:p w14:paraId="7770CABD" w14:textId="77777777" w:rsidR="002D347C" w:rsidRPr="000F1BC1" w:rsidRDefault="002D347C" w:rsidP="002D347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Analyze requirements and identify blocker.</w:t>
      </w:r>
    </w:p>
    <w:p w14:paraId="3D1EB9A9" w14:textId="77777777" w:rsidR="002D347C" w:rsidRPr="000F1BC1" w:rsidRDefault="002D347C" w:rsidP="002D347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Implement new functionality</w:t>
      </w:r>
    </w:p>
    <w:p w14:paraId="5EC54BC1" w14:textId="77777777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Build API. </w:t>
      </w:r>
    </w:p>
    <w:p w14:paraId="51F81044" w14:textId="77777777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Fix bug. </w:t>
      </w:r>
    </w:p>
    <w:p w14:paraId="3494E2C9" w14:textId="67D197BF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Review &amp; Merge code. </w:t>
      </w:r>
    </w:p>
    <w:p w14:paraId="6EB7599E" w14:textId="7C2FB5A2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>Code Automation Test, UAT</w:t>
      </w:r>
    </w:p>
    <w:p w14:paraId="4ECD09F1" w14:textId="26465BA4" w:rsidR="002D347C" w:rsidRPr="000F1BC1" w:rsidRDefault="002D347C" w:rsidP="002D347C">
      <w:pPr>
        <w:pBdr>
          <w:left w:val="dotted" w:sz="18" w:space="4" w:color="D9D9D9" w:themeColor="background1" w:themeShade="D9"/>
        </w:pBdr>
        <w:spacing w:line="360" w:lineRule="auto"/>
        <w:ind w:left="180"/>
        <w:rPr>
          <w:rFonts w:ascii="Tohama" w:hAnsi="Tohama"/>
        </w:rPr>
      </w:pPr>
      <w:r w:rsidRPr="000F1BC1">
        <w:rPr>
          <w:rFonts w:ascii="Tohama" w:hAnsi="Tohama"/>
          <w:u w:val="single"/>
        </w:rPr>
        <w:t>Technologies</w:t>
      </w:r>
      <w:r w:rsidRPr="000F1BC1">
        <w:rPr>
          <w:rFonts w:ascii="Tohama" w:hAnsi="Tohama"/>
        </w:rPr>
        <w:t xml:space="preserve">: Java, HTML, CSS, JS, ORACLE, C </w:t>
      </w:r>
      <w:proofErr w:type="spellStart"/>
      <w:r w:rsidRPr="000F1BC1">
        <w:rPr>
          <w:rFonts w:ascii="Tohama" w:hAnsi="Tohama"/>
        </w:rPr>
        <w:t>proframe</w:t>
      </w:r>
      <w:proofErr w:type="spellEnd"/>
      <w:r w:rsidRPr="000F1BC1">
        <w:rPr>
          <w:rFonts w:ascii="Tohama" w:hAnsi="Tohama"/>
        </w:rPr>
        <w:t xml:space="preserve">, </w:t>
      </w:r>
      <w:proofErr w:type="spellStart"/>
      <w:r w:rsidRPr="000F1BC1">
        <w:rPr>
          <w:rFonts w:ascii="Tohama" w:hAnsi="Tohama"/>
        </w:rPr>
        <w:t>Websquare</w:t>
      </w:r>
      <w:proofErr w:type="spellEnd"/>
      <w:r w:rsidRPr="000F1BC1">
        <w:rPr>
          <w:rFonts w:ascii="Tohama" w:hAnsi="Tohama"/>
        </w:rPr>
        <w:t xml:space="preserve">, Flex Building, Action Script, Selenium, </w:t>
      </w:r>
      <w:proofErr w:type="spellStart"/>
      <w:r w:rsidRPr="000F1BC1">
        <w:rPr>
          <w:rFonts w:ascii="Tohama" w:hAnsi="Tohama"/>
        </w:rPr>
        <w:t>Ecam</w:t>
      </w:r>
      <w:proofErr w:type="spellEnd"/>
    </w:p>
    <w:p w14:paraId="6880EFDA" w14:textId="2358CF48" w:rsidR="002D347C" w:rsidRPr="000F1BC1" w:rsidRDefault="002D347C" w:rsidP="002D347C">
      <w:pPr>
        <w:pStyle w:val="Heading4"/>
        <w:rPr>
          <w:rFonts w:ascii="Tohama" w:hAnsi="Tohama" w:cs="Times New Roman" w:hint="eastAsia"/>
          <w:bCs w:val="0"/>
          <w:iCs w:val="0"/>
          <w:color w:val="auto"/>
        </w:rPr>
      </w:pPr>
      <w:r w:rsidRPr="000F1BC1">
        <w:rPr>
          <w:rFonts w:ascii="Tohama" w:hAnsi="Tohama" w:cs="Times New Roman"/>
          <w:bCs w:val="0"/>
          <w:iCs w:val="0"/>
          <w:color w:val="auto"/>
        </w:rPr>
        <w:t>Project: Booking Project (May 2023 – Present)</w:t>
      </w:r>
    </w:p>
    <w:p w14:paraId="357E73E9" w14:textId="1A7D5F20" w:rsidR="002D347C" w:rsidRPr="000F1BC1" w:rsidRDefault="002D347C" w:rsidP="002D347C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hAnsi="Tohama"/>
        </w:rPr>
      </w:pPr>
      <w:r w:rsidRPr="000F1BC1">
        <w:rPr>
          <w:rFonts w:ascii="Tohama" w:hAnsi="Tohama"/>
        </w:rPr>
        <w:t xml:space="preserve">This is a </w:t>
      </w:r>
      <w:r w:rsidR="004F4EE4" w:rsidRPr="000F1BC1">
        <w:rPr>
          <w:rFonts w:ascii="Tohama" w:hAnsi="Tohama"/>
        </w:rPr>
        <w:t xml:space="preserve">booking </w:t>
      </w:r>
      <w:proofErr w:type="spellStart"/>
      <w:r w:rsidR="004F4EE4" w:rsidRPr="000F1BC1">
        <w:rPr>
          <w:rFonts w:ascii="Tohama" w:hAnsi="Tohama"/>
        </w:rPr>
        <w:t>website,application</w:t>
      </w:r>
      <w:proofErr w:type="spellEnd"/>
      <w:r w:rsidR="004F4EE4" w:rsidRPr="000F1BC1">
        <w:rPr>
          <w:rFonts w:ascii="Tohama" w:hAnsi="Tohama"/>
        </w:rPr>
        <w:t xml:space="preserve"> for customer. The customer can booking hotel, car, bike, airline for vacation.</w:t>
      </w:r>
    </w:p>
    <w:p w14:paraId="4F3172D5" w14:textId="1B4F9071" w:rsidR="002D347C" w:rsidRPr="000F1BC1" w:rsidRDefault="002D347C" w:rsidP="002D347C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eastAsia="Tahoma" w:hAnsi="Tohama"/>
        </w:rPr>
      </w:pPr>
      <w:r w:rsidRPr="000F1BC1">
        <w:rPr>
          <w:rFonts w:ascii="Tohama" w:eastAsia="Tahoma" w:hAnsi="Tohama"/>
          <w:b/>
          <w:bCs/>
          <w:color w:val="000000" w:themeColor="text1"/>
        </w:rPr>
        <w:t>Project size</w:t>
      </w:r>
      <w:r w:rsidRPr="000F1BC1">
        <w:rPr>
          <w:rFonts w:ascii="Tohama" w:eastAsia="Tahoma" w:hAnsi="Tohama"/>
          <w:color w:val="000000" w:themeColor="text1"/>
        </w:rPr>
        <w:t xml:space="preserve">: </w:t>
      </w:r>
      <w:r w:rsidR="004F4EE4" w:rsidRPr="000F1BC1">
        <w:rPr>
          <w:rFonts w:ascii="Tohama" w:eastAsia="Tahoma" w:hAnsi="Tohama"/>
          <w:color w:val="000000" w:themeColor="text1"/>
        </w:rPr>
        <w:t>5</w:t>
      </w:r>
      <w:r w:rsidRPr="000F1BC1">
        <w:rPr>
          <w:rFonts w:ascii="Tohama" w:eastAsia="Tahoma" w:hAnsi="Tohama"/>
          <w:color w:val="000000" w:themeColor="text1"/>
        </w:rPr>
        <w:t>0 members.</w:t>
      </w:r>
    </w:p>
    <w:p w14:paraId="370F3045" w14:textId="77777777" w:rsidR="002D347C" w:rsidRPr="000F1BC1" w:rsidRDefault="002D347C" w:rsidP="002D347C">
      <w:pPr>
        <w:pStyle w:val="INET-Body"/>
        <w:spacing w:line="312" w:lineRule="auto"/>
        <w:jc w:val="both"/>
        <w:rPr>
          <w:rFonts w:ascii="Tohama" w:hAnsi="Tohama" w:cs="Times New Roman"/>
          <w:b/>
          <w:bCs/>
          <w:sz w:val="20"/>
          <w:szCs w:val="20"/>
        </w:rPr>
      </w:pPr>
      <w:r w:rsidRPr="000F1BC1">
        <w:rPr>
          <w:rFonts w:ascii="Tohama" w:hAnsi="Tohama" w:cs="Times New Roman"/>
          <w:b/>
          <w:bCs/>
          <w:i/>
          <w:iCs/>
          <w:sz w:val="20"/>
          <w:szCs w:val="20"/>
        </w:rPr>
        <w:t>Roles</w:t>
      </w:r>
      <w:r w:rsidRPr="000F1BC1">
        <w:rPr>
          <w:rFonts w:ascii="Tohama" w:hAnsi="Tohama" w:cs="Times New Roman"/>
          <w:i/>
          <w:iCs/>
          <w:sz w:val="20"/>
          <w:szCs w:val="20"/>
        </w:rPr>
        <w:t xml:space="preserve">: </w:t>
      </w:r>
      <w:r w:rsidRPr="000F1BC1">
        <w:rPr>
          <w:rFonts w:ascii="Tohama" w:hAnsi="Tohama" w:cs="Times New Roman"/>
          <w:b/>
          <w:bCs/>
          <w:sz w:val="20"/>
          <w:szCs w:val="20"/>
        </w:rPr>
        <w:t>Developer</w:t>
      </w:r>
    </w:p>
    <w:p w14:paraId="5CBB8734" w14:textId="77777777" w:rsidR="002D347C" w:rsidRPr="000F1BC1" w:rsidRDefault="002D347C" w:rsidP="002D347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Analyze requirements and identify blocker.</w:t>
      </w:r>
    </w:p>
    <w:p w14:paraId="213EC250" w14:textId="77777777" w:rsidR="002D347C" w:rsidRPr="000F1BC1" w:rsidRDefault="002D347C" w:rsidP="002D347C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Implement new functionality</w:t>
      </w:r>
    </w:p>
    <w:p w14:paraId="7FB14A87" w14:textId="77777777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Build API. </w:t>
      </w:r>
    </w:p>
    <w:p w14:paraId="4F852A95" w14:textId="77777777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Fix bug. </w:t>
      </w:r>
    </w:p>
    <w:p w14:paraId="42BF749D" w14:textId="77777777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Review &amp; Merge code. </w:t>
      </w:r>
    </w:p>
    <w:p w14:paraId="45E986BF" w14:textId="3BD3B1E1" w:rsidR="002D347C" w:rsidRPr="000F1BC1" w:rsidRDefault="002D347C" w:rsidP="002D347C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>Code</w:t>
      </w:r>
      <w:r w:rsidR="004F4EE4" w:rsidRPr="000F1BC1">
        <w:rPr>
          <w:rFonts w:ascii="Tohama" w:hAnsi="Tohama"/>
        </w:rPr>
        <w:t xml:space="preserve"> UT</w:t>
      </w:r>
      <w:r w:rsidRPr="000F1BC1">
        <w:rPr>
          <w:rFonts w:ascii="Tohama" w:hAnsi="Tohama"/>
        </w:rPr>
        <w:t>, UAT</w:t>
      </w:r>
    </w:p>
    <w:p w14:paraId="2AE333D1" w14:textId="529BEBFB" w:rsidR="002D347C" w:rsidRDefault="002D347C" w:rsidP="002D347C">
      <w:pPr>
        <w:pBdr>
          <w:left w:val="dotted" w:sz="18" w:space="4" w:color="D9D9D9" w:themeColor="background1" w:themeShade="D9"/>
        </w:pBdr>
        <w:spacing w:line="360" w:lineRule="auto"/>
        <w:ind w:left="180"/>
        <w:rPr>
          <w:rFonts w:ascii="Tohama" w:hAnsi="Tohama"/>
        </w:rPr>
      </w:pPr>
      <w:r w:rsidRPr="000F1BC1">
        <w:rPr>
          <w:rFonts w:ascii="Tohama" w:hAnsi="Tohama"/>
          <w:u w:val="single"/>
        </w:rPr>
        <w:t>Technologies</w:t>
      </w:r>
      <w:r w:rsidRPr="000F1BC1">
        <w:rPr>
          <w:rFonts w:ascii="Tohama" w:hAnsi="Tohama"/>
        </w:rPr>
        <w:t xml:space="preserve">: Java, HTML, CSS, JS, </w:t>
      </w:r>
      <w:proofErr w:type="spellStart"/>
      <w:r w:rsidR="004F4EE4" w:rsidRPr="000F1BC1">
        <w:rPr>
          <w:rFonts w:ascii="Tohama" w:hAnsi="Tohama"/>
        </w:rPr>
        <w:t>PostGreSQL</w:t>
      </w:r>
      <w:proofErr w:type="spellEnd"/>
      <w:r w:rsidR="004F4EE4" w:rsidRPr="000F1BC1">
        <w:rPr>
          <w:rFonts w:ascii="Tohama" w:hAnsi="Tohama"/>
        </w:rPr>
        <w:t>, MySQL</w:t>
      </w:r>
      <w:r w:rsidRPr="000F1BC1">
        <w:rPr>
          <w:rFonts w:ascii="Tohama" w:hAnsi="Tohama"/>
        </w:rPr>
        <w:t>,</w:t>
      </w:r>
      <w:r w:rsidR="004F4EE4" w:rsidRPr="000F1BC1">
        <w:rPr>
          <w:rFonts w:ascii="Tohama" w:hAnsi="Tohama"/>
        </w:rPr>
        <w:t xml:space="preserve"> Spring Boot, Spring Data, Spring </w:t>
      </w:r>
      <w:proofErr w:type="spellStart"/>
      <w:r w:rsidR="004F4EE4" w:rsidRPr="000F1BC1">
        <w:rPr>
          <w:rFonts w:ascii="Tohama" w:hAnsi="Tohama"/>
        </w:rPr>
        <w:t>Jpa</w:t>
      </w:r>
      <w:proofErr w:type="spellEnd"/>
      <w:r w:rsidR="004F4EE4" w:rsidRPr="000F1BC1">
        <w:rPr>
          <w:rFonts w:ascii="Tohama" w:hAnsi="Tohama"/>
        </w:rPr>
        <w:t xml:space="preserve">, SOAP, </w:t>
      </w:r>
      <w:proofErr w:type="spellStart"/>
      <w:r w:rsidR="004F4EE4" w:rsidRPr="000F1BC1">
        <w:rPr>
          <w:rFonts w:ascii="Tohama" w:hAnsi="Tohama"/>
        </w:rPr>
        <w:t>RestfulAPI</w:t>
      </w:r>
      <w:proofErr w:type="spellEnd"/>
      <w:r w:rsidR="004F4EE4" w:rsidRPr="000F1BC1">
        <w:rPr>
          <w:rFonts w:ascii="Tohama" w:hAnsi="Tohama"/>
        </w:rPr>
        <w:t>, DDD architecture, Hexagonal architecture, Swagger, S2 Cell, Title 38,…</w:t>
      </w:r>
    </w:p>
    <w:p w14:paraId="53E6E0F3" w14:textId="223914C3" w:rsidR="00C04955" w:rsidRPr="000F1BC1" w:rsidRDefault="00C04955" w:rsidP="00C04955">
      <w:pPr>
        <w:pStyle w:val="Heading4"/>
        <w:rPr>
          <w:rFonts w:ascii="Tohama" w:hAnsi="Tohama" w:cs="Times New Roman" w:hint="eastAsia"/>
          <w:bCs w:val="0"/>
          <w:iCs w:val="0"/>
          <w:color w:val="auto"/>
        </w:rPr>
      </w:pPr>
      <w:r w:rsidRPr="000F1BC1">
        <w:rPr>
          <w:rFonts w:ascii="Tohama" w:hAnsi="Tohama" w:cs="Times New Roman"/>
          <w:bCs w:val="0"/>
          <w:iCs w:val="0"/>
          <w:color w:val="auto"/>
        </w:rPr>
        <w:lastRenderedPageBreak/>
        <w:t xml:space="preserve">Project: </w:t>
      </w:r>
      <w:r>
        <w:rPr>
          <w:rFonts w:ascii="Tohama" w:hAnsi="Tohama" w:cs="Times New Roman"/>
          <w:bCs w:val="0"/>
          <w:iCs w:val="0"/>
          <w:color w:val="auto"/>
        </w:rPr>
        <w:t>Ecommerce website</w:t>
      </w:r>
      <w:r w:rsidRPr="000F1BC1">
        <w:rPr>
          <w:rFonts w:ascii="Tohama" w:hAnsi="Tohama" w:cs="Times New Roman"/>
          <w:bCs w:val="0"/>
          <w:iCs w:val="0"/>
          <w:color w:val="auto"/>
        </w:rPr>
        <w:t>(</w:t>
      </w:r>
      <w:r>
        <w:rPr>
          <w:rFonts w:ascii="Tohama" w:hAnsi="Tohama" w:cs="Times New Roman"/>
          <w:bCs w:val="0"/>
          <w:iCs w:val="0"/>
          <w:color w:val="auto"/>
        </w:rPr>
        <w:t>October</w:t>
      </w:r>
      <w:r w:rsidRPr="000F1BC1">
        <w:rPr>
          <w:rFonts w:ascii="Tohama" w:hAnsi="Tohama" w:cs="Times New Roman"/>
          <w:bCs w:val="0"/>
          <w:iCs w:val="0"/>
          <w:color w:val="auto"/>
        </w:rPr>
        <w:t xml:space="preserve"> 2023 – Present)</w:t>
      </w:r>
    </w:p>
    <w:p w14:paraId="5B50B7D2" w14:textId="062483A3" w:rsidR="00C04955" w:rsidRPr="000F1BC1" w:rsidRDefault="00C04955" w:rsidP="00C04955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hAnsi="Tohama"/>
        </w:rPr>
      </w:pPr>
      <w:r w:rsidRPr="000F1BC1">
        <w:rPr>
          <w:rFonts w:ascii="Tohama" w:hAnsi="Tohama"/>
        </w:rPr>
        <w:t xml:space="preserve">This is a booking </w:t>
      </w:r>
      <w:proofErr w:type="spellStart"/>
      <w:r w:rsidRPr="000F1BC1">
        <w:rPr>
          <w:rFonts w:ascii="Tohama" w:hAnsi="Tohama"/>
        </w:rPr>
        <w:t>website,application</w:t>
      </w:r>
      <w:proofErr w:type="spellEnd"/>
      <w:r w:rsidRPr="000F1BC1">
        <w:rPr>
          <w:rFonts w:ascii="Tohama" w:hAnsi="Tohama"/>
        </w:rPr>
        <w:t xml:space="preserve"> for customer</w:t>
      </w:r>
    </w:p>
    <w:p w14:paraId="42A8E28F" w14:textId="4AFCAE01" w:rsidR="00C04955" w:rsidRPr="000F1BC1" w:rsidRDefault="00C04955" w:rsidP="00C04955">
      <w:pPr>
        <w:overflowPunct/>
        <w:autoSpaceDE/>
        <w:autoSpaceDN/>
        <w:adjustRightInd/>
        <w:spacing w:after="0" w:line="312" w:lineRule="auto"/>
        <w:textAlignment w:val="auto"/>
        <w:rPr>
          <w:rFonts w:ascii="Tohama" w:eastAsia="Tahoma" w:hAnsi="Tohama"/>
        </w:rPr>
      </w:pPr>
      <w:r w:rsidRPr="000F1BC1">
        <w:rPr>
          <w:rFonts w:ascii="Tohama" w:eastAsia="Tahoma" w:hAnsi="Tohama"/>
          <w:b/>
          <w:bCs/>
          <w:color w:val="000000" w:themeColor="text1"/>
        </w:rPr>
        <w:t>Project size</w:t>
      </w:r>
      <w:r w:rsidRPr="000F1BC1">
        <w:rPr>
          <w:rFonts w:ascii="Tohama" w:eastAsia="Tahoma" w:hAnsi="Tohama"/>
          <w:color w:val="000000" w:themeColor="text1"/>
        </w:rPr>
        <w:t xml:space="preserve">: </w:t>
      </w:r>
      <w:r>
        <w:rPr>
          <w:rFonts w:ascii="Tohama" w:eastAsia="Tahoma" w:hAnsi="Tohama"/>
          <w:color w:val="000000" w:themeColor="text1"/>
        </w:rPr>
        <w:t>7</w:t>
      </w:r>
      <w:r w:rsidRPr="000F1BC1">
        <w:rPr>
          <w:rFonts w:ascii="Tohama" w:eastAsia="Tahoma" w:hAnsi="Tohama"/>
          <w:color w:val="000000" w:themeColor="text1"/>
        </w:rPr>
        <w:t xml:space="preserve"> members.</w:t>
      </w:r>
    </w:p>
    <w:p w14:paraId="640857AC" w14:textId="77777777" w:rsidR="00C04955" w:rsidRPr="000F1BC1" w:rsidRDefault="00C04955" w:rsidP="00C04955">
      <w:pPr>
        <w:pStyle w:val="INET-Body"/>
        <w:spacing w:line="312" w:lineRule="auto"/>
        <w:jc w:val="both"/>
        <w:rPr>
          <w:rFonts w:ascii="Tohama" w:hAnsi="Tohama" w:cs="Times New Roman"/>
          <w:b/>
          <w:bCs/>
          <w:sz w:val="20"/>
          <w:szCs w:val="20"/>
        </w:rPr>
      </w:pPr>
      <w:r w:rsidRPr="000F1BC1">
        <w:rPr>
          <w:rFonts w:ascii="Tohama" w:hAnsi="Tohama" w:cs="Times New Roman"/>
          <w:b/>
          <w:bCs/>
          <w:i/>
          <w:iCs/>
          <w:sz w:val="20"/>
          <w:szCs w:val="20"/>
        </w:rPr>
        <w:t>Roles</w:t>
      </w:r>
      <w:r w:rsidRPr="000F1BC1">
        <w:rPr>
          <w:rFonts w:ascii="Tohama" w:hAnsi="Tohama" w:cs="Times New Roman"/>
          <w:i/>
          <w:iCs/>
          <w:sz w:val="20"/>
          <w:szCs w:val="20"/>
        </w:rPr>
        <w:t xml:space="preserve">: </w:t>
      </w:r>
      <w:r w:rsidRPr="000F1BC1">
        <w:rPr>
          <w:rFonts w:ascii="Tohama" w:hAnsi="Tohama" w:cs="Times New Roman"/>
          <w:b/>
          <w:bCs/>
          <w:sz w:val="20"/>
          <w:szCs w:val="20"/>
        </w:rPr>
        <w:t>Developer</w:t>
      </w:r>
    </w:p>
    <w:p w14:paraId="2F184584" w14:textId="77777777" w:rsidR="00C04955" w:rsidRPr="000F1BC1" w:rsidRDefault="00C04955" w:rsidP="00C04955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Analyze requirements and identify blocker.</w:t>
      </w:r>
    </w:p>
    <w:p w14:paraId="512F9F3C" w14:textId="5AAC4C61" w:rsidR="00C04955" w:rsidRDefault="00C04955" w:rsidP="00C04955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 w:rsidRPr="000F1BC1">
        <w:rPr>
          <w:rFonts w:ascii="Tohama" w:hAnsi="Tohama" w:cs="Times New Roman"/>
          <w:sz w:val="20"/>
          <w:szCs w:val="20"/>
        </w:rPr>
        <w:t>Implement new functionality</w:t>
      </w:r>
    </w:p>
    <w:p w14:paraId="1EFB1449" w14:textId="7B595B7B" w:rsidR="00C04955" w:rsidRPr="000F1BC1" w:rsidRDefault="00C04955" w:rsidP="00C04955">
      <w:pPr>
        <w:pStyle w:val="INET-Body"/>
        <w:numPr>
          <w:ilvl w:val="0"/>
          <w:numId w:val="15"/>
        </w:numPr>
        <w:spacing w:line="312" w:lineRule="auto"/>
        <w:jc w:val="both"/>
        <w:rPr>
          <w:rFonts w:ascii="Tohama" w:hAnsi="Tohama" w:cs="Times New Roman"/>
          <w:sz w:val="20"/>
          <w:szCs w:val="20"/>
        </w:rPr>
      </w:pPr>
      <w:r>
        <w:rPr>
          <w:rFonts w:ascii="Tohama" w:hAnsi="Tohama" w:cs="Times New Roman"/>
          <w:sz w:val="20"/>
          <w:szCs w:val="20"/>
        </w:rPr>
        <w:t>Unit Test , Test integration</w:t>
      </w:r>
    </w:p>
    <w:p w14:paraId="2AFCA92C" w14:textId="77777777" w:rsidR="00C04955" w:rsidRPr="000F1BC1" w:rsidRDefault="00C04955" w:rsidP="00C04955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Build API. </w:t>
      </w:r>
    </w:p>
    <w:p w14:paraId="39F2D7CC" w14:textId="77777777" w:rsidR="00C04955" w:rsidRPr="000F1BC1" w:rsidRDefault="00C04955" w:rsidP="00C04955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Fix bug. </w:t>
      </w:r>
    </w:p>
    <w:p w14:paraId="344D8CA5" w14:textId="77777777" w:rsidR="00C04955" w:rsidRPr="000F1BC1" w:rsidRDefault="00C04955" w:rsidP="00C04955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 xml:space="preserve">Review &amp; Merge code. </w:t>
      </w:r>
      <w:bookmarkStart w:id="0" w:name="_GoBack"/>
      <w:bookmarkEnd w:id="0"/>
    </w:p>
    <w:p w14:paraId="1E19601F" w14:textId="77777777" w:rsidR="00C04955" w:rsidRPr="000F1BC1" w:rsidRDefault="00C04955" w:rsidP="00C04955">
      <w:pPr>
        <w:pStyle w:val="ListParagraph"/>
        <w:numPr>
          <w:ilvl w:val="0"/>
          <w:numId w:val="15"/>
        </w:numPr>
        <w:pBdr>
          <w:left w:val="dotted" w:sz="18" w:space="4" w:color="D9D9D9" w:themeColor="background1" w:themeShade="D9"/>
        </w:pBdr>
        <w:spacing w:line="360" w:lineRule="auto"/>
        <w:rPr>
          <w:rFonts w:ascii="Tohama" w:hAnsi="Tohama"/>
        </w:rPr>
      </w:pPr>
      <w:r w:rsidRPr="000F1BC1">
        <w:rPr>
          <w:rFonts w:ascii="Tohama" w:hAnsi="Tohama"/>
        </w:rPr>
        <w:t>Code UT, UAT</w:t>
      </w:r>
    </w:p>
    <w:p w14:paraId="4E89585B" w14:textId="7DB74A5A" w:rsidR="00C04955" w:rsidRDefault="00C04955" w:rsidP="00C04955">
      <w:pPr>
        <w:pBdr>
          <w:left w:val="dotted" w:sz="18" w:space="4" w:color="D9D9D9" w:themeColor="background1" w:themeShade="D9"/>
        </w:pBdr>
        <w:spacing w:line="360" w:lineRule="auto"/>
        <w:ind w:left="180"/>
        <w:rPr>
          <w:rFonts w:ascii="Tohama" w:hAnsi="Tohama"/>
        </w:rPr>
      </w:pPr>
      <w:r w:rsidRPr="000F1BC1">
        <w:rPr>
          <w:rFonts w:ascii="Tohama" w:hAnsi="Tohama"/>
          <w:u w:val="single"/>
        </w:rPr>
        <w:t>Technologies</w:t>
      </w:r>
      <w:r w:rsidRPr="000F1BC1">
        <w:rPr>
          <w:rFonts w:ascii="Tohama" w:hAnsi="Tohama"/>
        </w:rPr>
        <w:t>: Java,</w:t>
      </w:r>
      <w:r>
        <w:rPr>
          <w:rFonts w:ascii="Tohama" w:hAnsi="Tohama"/>
        </w:rPr>
        <w:t xml:space="preserve"> </w:t>
      </w:r>
      <w:r w:rsidRPr="000F1BC1">
        <w:rPr>
          <w:rFonts w:ascii="Tohama" w:hAnsi="Tohama"/>
        </w:rPr>
        <w:t xml:space="preserve">MySQL, Spring Boot, Spring Data, Spring </w:t>
      </w:r>
      <w:proofErr w:type="spellStart"/>
      <w:r w:rsidRPr="000F1BC1">
        <w:rPr>
          <w:rFonts w:ascii="Tohama" w:hAnsi="Tohama"/>
        </w:rPr>
        <w:t>Jpa</w:t>
      </w:r>
      <w:proofErr w:type="spellEnd"/>
      <w:r w:rsidRPr="000F1BC1">
        <w:rPr>
          <w:rFonts w:ascii="Tohama" w:hAnsi="Tohama"/>
        </w:rPr>
        <w:t xml:space="preserve">, </w:t>
      </w:r>
      <w:proofErr w:type="spellStart"/>
      <w:r w:rsidRPr="000F1BC1">
        <w:rPr>
          <w:rFonts w:ascii="Tohama" w:hAnsi="Tohama"/>
        </w:rPr>
        <w:t>RestfulAPI</w:t>
      </w:r>
      <w:proofErr w:type="spellEnd"/>
      <w:r w:rsidRPr="000F1BC1">
        <w:rPr>
          <w:rFonts w:ascii="Tohama" w:hAnsi="Tohama"/>
        </w:rPr>
        <w:t xml:space="preserve">, </w:t>
      </w:r>
      <w:r>
        <w:rPr>
          <w:rFonts w:ascii="Tohama" w:hAnsi="Tohama"/>
        </w:rPr>
        <w:t>Mockito</w:t>
      </w:r>
      <w:r w:rsidRPr="000F1BC1">
        <w:rPr>
          <w:rFonts w:ascii="Tohama" w:hAnsi="Tohama"/>
        </w:rPr>
        <w:t>,…</w:t>
      </w:r>
    </w:p>
    <w:p w14:paraId="74367705" w14:textId="3FA0CE3A" w:rsidR="002D347C" w:rsidRPr="000F1BC1" w:rsidRDefault="00A64B3E" w:rsidP="002D347C">
      <w:pPr>
        <w:pBdr>
          <w:left w:val="dotted" w:sz="18" w:space="4" w:color="D9D9D9" w:themeColor="background1" w:themeShade="D9"/>
        </w:pBdr>
        <w:spacing w:line="360" w:lineRule="auto"/>
        <w:ind w:left="180"/>
        <w:rPr>
          <w:rFonts w:ascii="Tohama" w:hAnsi="Tohama"/>
        </w:rPr>
      </w:pPr>
      <w:r>
        <w:rPr>
          <w:rFonts w:ascii="Tohama" w:hAnsi="Tohama"/>
        </w:rPr>
        <w:t>s</w:t>
      </w:r>
    </w:p>
    <w:p w14:paraId="17A90C84" w14:textId="77777777" w:rsidR="002D347C" w:rsidRPr="000F1BC1" w:rsidRDefault="002D347C" w:rsidP="002D347C">
      <w:pPr>
        <w:pBdr>
          <w:left w:val="dotted" w:sz="18" w:space="4" w:color="D9D9D9" w:themeColor="background1" w:themeShade="D9"/>
        </w:pBdr>
        <w:spacing w:line="360" w:lineRule="auto"/>
        <w:ind w:left="180"/>
        <w:rPr>
          <w:rFonts w:ascii="Tohama" w:hAnsi="Tohama"/>
        </w:rPr>
      </w:pPr>
    </w:p>
    <w:p w14:paraId="71063076" w14:textId="77777777" w:rsidR="00BB3450" w:rsidRPr="000F1BC1" w:rsidRDefault="00BB3450" w:rsidP="00BB3450">
      <w:pPr>
        <w:pStyle w:val="INET-Body"/>
        <w:spacing w:line="312" w:lineRule="auto"/>
        <w:ind w:left="720"/>
        <w:jc w:val="both"/>
        <w:rPr>
          <w:rFonts w:ascii="Tohama" w:hAnsi="Tohama" w:cs="Times New Roman"/>
          <w:b/>
          <w:bCs/>
          <w:sz w:val="20"/>
          <w:szCs w:val="20"/>
        </w:rPr>
      </w:pPr>
    </w:p>
    <w:p w14:paraId="73933EC6" w14:textId="77777777" w:rsidR="00BB3450" w:rsidRPr="000F1BC1" w:rsidRDefault="00BB3450" w:rsidP="00BB3450">
      <w:pPr>
        <w:pStyle w:val="INET-Body"/>
        <w:spacing w:line="312" w:lineRule="auto"/>
        <w:ind w:left="720"/>
        <w:jc w:val="both"/>
        <w:rPr>
          <w:rFonts w:ascii="Tohama" w:hAnsi="Tohama" w:cs="Times New Roman"/>
          <w:b/>
          <w:bCs/>
          <w:sz w:val="20"/>
          <w:szCs w:val="20"/>
        </w:rPr>
      </w:pPr>
    </w:p>
    <w:sectPr w:rsidR="00BB3450" w:rsidRPr="000F1BC1" w:rsidSect="00EB2EAA">
      <w:headerReference w:type="first" r:id="rId10"/>
      <w:type w:val="continuous"/>
      <w:pgSz w:w="12240" w:h="15840"/>
      <w:pgMar w:top="135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157B1" w14:textId="77777777" w:rsidR="00494AE5" w:rsidRDefault="00494AE5">
      <w:pPr>
        <w:spacing w:after="0" w:line="240" w:lineRule="auto"/>
      </w:pPr>
      <w:r>
        <w:separator/>
      </w:r>
    </w:p>
  </w:endnote>
  <w:endnote w:type="continuationSeparator" w:id="0">
    <w:p w14:paraId="4110F4CF" w14:textId="77777777" w:rsidR="00494AE5" w:rsidRDefault="00494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MS">
    <w:altName w:val="Times New Roman"/>
    <w:panose1 w:val="00000000000000000000"/>
    <w:charset w:val="00"/>
    <w:family w:val="roman"/>
    <w:notTrueType/>
    <w:pitch w:val="default"/>
  </w:font>
  <w:font w:name="Tohama">
    <w:altName w:val="Cambria"/>
    <w:panose1 w:val="00000000000000000000"/>
    <w:charset w:val="00"/>
    <w:family w:val="roman"/>
    <w:notTrueType/>
    <w:pitch w:val="default"/>
  </w:font>
  <w:font w:name="Tahoma Bold">
    <w:altName w:val="Tahoma"/>
    <w:panose1 w:val="020B08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9731CA" w14:textId="77777777" w:rsidR="00494AE5" w:rsidRDefault="00494AE5">
      <w:pPr>
        <w:spacing w:after="0" w:line="240" w:lineRule="auto"/>
      </w:pPr>
      <w:r>
        <w:separator/>
      </w:r>
    </w:p>
  </w:footnote>
  <w:footnote w:type="continuationSeparator" w:id="0">
    <w:p w14:paraId="324692E1" w14:textId="77777777" w:rsidR="00494AE5" w:rsidRDefault="00494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BC343" w14:textId="77777777" w:rsidR="00586537" w:rsidRDefault="00586537">
    <w:pPr>
      <w:pStyle w:val="Header"/>
      <w:tabs>
        <w:tab w:val="clear" w:pos="4680"/>
        <w:tab w:val="clear" w:pos="9360"/>
        <w:tab w:val="left" w:pos="241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98418A"/>
    <w:multiLevelType w:val="multilevel"/>
    <w:tmpl w:val="22A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A36194"/>
    <w:multiLevelType w:val="multilevel"/>
    <w:tmpl w:val="924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F178E"/>
    <w:multiLevelType w:val="multilevel"/>
    <w:tmpl w:val="B8B8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56639C"/>
    <w:multiLevelType w:val="hybridMultilevel"/>
    <w:tmpl w:val="617AE54E"/>
    <w:lvl w:ilvl="0" w:tplc="8BF6F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8E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8C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4B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86B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C68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43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2B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08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8D0F49"/>
    <w:multiLevelType w:val="multilevel"/>
    <w:tmpl w:val="186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73F2B"/>
    <w:multiLevelType w:val="multilevel"/>
    <w:tmpl w:val="1A0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2B74FF"/>
    <w:multiLevelType w:val="hybridMultilevel"/>
    <w:tmpl w:val="639E2F72"/>
    <w:lvl w:ilvl="0" w:tplc="7DD60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FA3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60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A6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E4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C4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0CA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EC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2A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843453"/>
    <w:multiLevelType w:val="multilevel"/>
    <w:tmpl w:val="3014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615F9A"/>
    <w:multiLevelType w:val="hybridMultilevel"/>
    <w:tmpl w:val="DBF27B84"/>
    <w:lvl w:ilvl="0" w:tplc="6D62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AE3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7A75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44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8D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586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28C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4A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A2AE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A7A69"/>
    <w:multiLevelType w:val="multilevel"/>
    <w:tmpl w:val="D75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AA7D85"/>
    <w:multiLevelType w:val="hybridMultilevel"/>
    <w:tmpl w:val="45CC2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74949"/>
    <w:multiLevelType w:val="multilevel"/>
    <w:tmpl w:val="5F1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8C3A55"/>
    <w:multiLevelType w:val="multilevel"/>
    <w:tmpl w:val="196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498B7B"/>
    <w:multiLevelType w:val="hybridMultilevel"/>
    <w:tmpl w:val="5B543C20"/>
    <w:lvl w:ilvl="0" w:tplc="E35AB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49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3C1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28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05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21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6B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A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E5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A3A53"/>
    <w:multiLevelType w:val="multilevel"/>
    <w:tmpl w:val="93C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724E33"/>
    <w:multiLevelType w:val="multilevel"/>
    <w:tmpl w:val="BAA038C8"/>
    <w:lvl w:ilvl="0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E740E"/>
    <w:multiLevelType w:val="hybridMultilevel"/>
    <w:tmpl w:val="0E44B560"/>
    <w:lvl w:ilvl="0" w:tplc="7F14A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00F7C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69D6C5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67F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E66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EA7A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4F9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47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6C5E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07E53"/>
    <w:multiLevelType w:val="multilevel"/>
    <w:tmpl w:val="070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C200B"/>
    <w:multiLevelType w:val="hybridMultilevel"/>
    <w:tmpl w:val="D5C8E0B8"/>
    <w:lvl w:ilvl="0" w:tplc="C6DC8AA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E45A8"/>
    <w:multiLevelType w:val="hybridMultilevel"/>
    <w:tmpl w:val="E1620AD0"/>
    <w:lvl w:ilvl="0" w:tplc="7B303F3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C275A"/>
    <w:multiLevelType w:val="multilevel"/>
    <w:tmpl w:val="DF6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897B44"/>
    <w:multiLevelType w:val="hybridMultilevel"/>
    <w:tmpl w:val="5E44E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E068E"/>
    <w:multiLevelType w:val="multilevel"/>
    <w:tmpl w:val="5AAE068E"/>
    <w:lvl w:ilvl="0">
      <w:start w:val="1"/>
      <w:numFmt w:val="bullet"/>
      <w:pStyle w:val="Description3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CA90A34"/>
    <w:multiLevelType w:val="hybridMultilevel"/>
    <w:tmpl w:val="2410E104"/>
    <w:lvl w:ilvl="0" w:tplc="F6FA8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9C5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2D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AE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0E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AE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47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8A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09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5DFE1"/>
    <w:multiLevelType w:val="hybridMultilevel"/>
    <w:tmpl w:val="AB764F4E"/>
    <w:lvl w:ilvl="0" w:tplc="E0722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A0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67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EFF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02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C8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0F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302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63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04305"/>
    <w:multiLevelType w:val="hybridMultilevel"/>
    <w:tmpl w:val="C44042E0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8" w15:restartNumberingAfterBreak="0">
    <w:nsid w:val="75A33F98"/>
    <w:multiLevelType w:val="multilevel"/>
    <w:tmpl w:val="EDF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4566DC"/>
    <w:multiLevelType w:val="hybridMultilevel"/>
    <w:tmpl w:val="B836A7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6"/>
  </w:num>
  <w:num w:numId="3">
    <w:abstractNumId w:val="5"/>
  </w:num>
  <w:num w:numId="4">
    <w:abstractNumId w:val="8"/>
  </w:num>
  <w:num w:numId="5">
    <w:abstractNumId w:val="25"/>
  </w:num>
  <w:num w:numId="6">
    <w:abstractNumId w:val="1"/>
  </w:num>
  <w:num w:numId="7">
    <w:abstractNumId w:val="0"/>
  </w:num>
  <w:num w:numId="8">
    <w:abstractNumId w:val="24"/>
  </w:num>
  <w:num w:numId="9">
    <w:abstractNumId w:val="10"/>
  </w:num>
  <w:num w:numId="10">
    <w:abstractNumId w:val="18"/>
  </w:num>
  <w:num w:numId="11">
    <w:abstractNumId w:val="17"/>
  </w:num>
  <w:num w:numId="12">
    <w:abstractNumId w:val="6"/>
  </w:num>
  <w:num w:numId="13">
    <w:abstractNumId w:val="20"/>
  </w:num>
  <w:num w:numId="14">
    <w:abstractNumId w:val="23"/>
  </w:num>
  <w:num w:numId="15">
    <w:abstractNumId w:val="29"/>
  </w:num>
  <w:num w:numId="16">
    <w:abstractNumId w:val="19"/>
  </w:num>
  <w:num w:numId="17">
    <w:abstractNumId w:val="3"/>
  </w:num>
  <w:num w:numId="18">
    <w:abstractNumId w:val="21"/>
  </w:num>
  <w:num w:numId="19">
    <w:abstractNumId w:val="1"/>
  </w:num>
  <w:num w:numId="20">
    <w:abstractNumId w:val="12"/>
  </w:num>
  <w:num w:numId="21">
    <w:abstractNumId w:val="1"/>
  </w:num>
  <w:num w:numId="22">
    <w:abstractNumId w:val="1"/>
  </w:num>
  <w:num w:numId="23">
    <w:abstractNumId w:val="27"/>
  </w:num>
  <w:num w:numId="24">
    <w:abstractNumId w:val="1"/>
  </w:num>
  <w:num w:numId="25">
    <w:abstractNumId w:val="1"/>
  </w:num>
  <w:num w:numId="26">
    <w:abstractNumId w:val="9"/>
  </w:num>
  <w:num w:numId="27">
    <w:abstractNumId w:val="7"/>
  </w:num>
  <w:num w:numId="28">
    <w:abstractNumId w:val="28"/>
  </w:num>
  <w:num w:numId="29">
    <w:abstractNumId w:val="4"/>
  </w:num>
  <w:num w:numId="30">
    <w:abstractNumId w:val="11"/>
  </w:num>
  <w:num w:numId="31">
    <w:abstractNumId w:val="14"/>
  </w:num>
  <w:num w:numId="32">
    <w:abstractNumId w:val="13"/>
  </w:num>
  <w:num w:numId="33">
    <w:abstractNumId w:val="2"/>
  </w:num>
  <w:num w:numId="34">
    <w:abstractNumId w:val="22"/>
  </w:num>
  <w:num w:numId="35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embedSystemFonts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rawingGridVertic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D71"/>
    <w:rsid w:val="000009FF"/>
    <w:rsid w:val="0001001E"/>
    <w:rsid w:val="0001097B"/>
    <w:rsid w:val="00012050"/>
    <w:rsid w:val="000120FD"/>
    <w:rsid w:val="00015DAC"/>
    <w:rsid w:val="00017235"/>
    <w:rsid w:val="00023145"/>
    <w:rsid w:val="00023C99"/>
    <w:rsid w:val="00026740"/>
    <w:rsid w:val="00026FD7"/>
    <w:rsid w:val="0002700E"/>
    <w:rsid w:val="00027E98"/>
    <w:rsid w:val="000305DA"/>
    <w:rsid w:val="000322D9"/>
    <w:rsid w:val="00033819"/>
    <w:rsid w:val="00034FCE"/>
    <w:rsid w:val="000370D2"/>
    <w:rsid w:val="0004125E"/>
    <w:rsid w:val="00051E59"/>
    <w:rsid w:val="00052F49"/>
    <w:rsid w:val="000555E9"/>
    <w:rsid w:val="000561B1"/>
    <w:rsid w:val="000604DF"/>
    <w:rsid w:val="00061E7F"/>
    <w:rsid w:val="000635FE"/>
    <w:rsid w:val="00064255"/>
    <w:rsid w:val="00066253"/>
    <w:rsid w:val="0007368F"/>
    <w:rsid w:val="000747EA"/>
    <w:rsid w:val="00074D41"/>
    <w:rsid w:val="00076F64"/>
    <w:rsid w:val="00081FF5"/>
    <w:rsid w:val="00082B15"/>
    <w:rsid w:val="0008435E"/>
    <w:rsid w:val="000850D0"/>
    <w:rsid w:val="00092A50"/>
    <w:rsid w:val="00096C1E"/>
    <w:rsid w:val="000A061F"/>
    <w:rsid w:val="000A0D3B"/>
    <w:rsid w:val="000A1554"/>
    <w:rsid w:val="000A28A7"/>
    <w:rsid w:val="000A5016"/>
    <w:rsid w:val="000A555B"/>
    <w:rsid w:val="000A7BC0"/>
    <w:rsid w:val="000B0D4B"/>
    <w:rsid w:val="000B14C2"/>
    <w:rsid w:val="000B2F37"/>
    <w:rsid w:val="000B4500"/>
    <w:rsid w:val="000B4EEC"/>
    <w:rsid w:val="000B5E5F"/>
    <w:rsid w:val="000C030E"/>
    <w:rsid w:val="000C1E82"/>
    <w:rsid w:val="000C3E5C"/>
    <w:rsid w:val="000C4000"/>
    <w:rsid w:val="000C49F6"/>
    <w:rsid w:val="000C61E2"/>
    <w:rsid w:val="000C6844"/>
    <w:rsid w:val="000C6D0D"/>
    <w:rsid w:val="000D0A0D"/>
    <w:rsid w:val="000D1CF4"/>
    <w:rsid w:val="000D2F40"/>
    <w:rsid w:val="000D424F"/>
    <w:rsid w:val="000D43A9"/>
    <w:rsid w:val="000D53A7"/>
    <w:rsid w:val="000D7843"/>
    <w:rsid w:val="000E11C8"/>
    <w:rsid w:val="000E14F5"/>
    <w:rsid w:val="000E1E72"/>
    <w:rsid w:val="000E5784"/>
    <w:rsid w:val="000E6568"/>
    <w:rsid w:val="000E6EFB"/>
    <w:rsid w:val="000E7732"/>
    <w:rsid w:val="000F0F4A"/>
    <w:rsid w:val="000F1BC1"/>
    <w:rsid w:val="000F5124"/>
    <w:rsid w:val="000F561A"/>
    <w:rsid w:val="000F7FAE"/>
    <w:rsid w:val="00100F08"/>
    <w:rsid w:val="00103A60"/>
    <w:rsid w:val="00106B8E"/>
    <w:rsid w:val="001112C6"/>
    <w:rsid w:val="00115AA8"/>
    <w:rsid w:val="001171E7"/>
    <w:rsid w:val="0012350A"/>
    <w:rsid w:val="0012363C"/>
    <w:rsid w:val="001313A1"/>
    <w:rsid w:val="00132961"/>
    <w:rsid w:val="001329D5"/>
    <w:rsid w:val="00132E72"/>
    <w:rsid w:val="001332A3"/>
    <w:rsid w:val="00133392"/>
    <w:rsid w:val="00134876"/>
    <w:rsid w:val="00134A5B"/>
    <w:rsid w:val="00135812"/>
    <w:rsid w:val="00140AB9"/>
    <w:rsid w:val="00141EBD"/>
    <w:rsid w:val="00142C89"/>
    <w:rsid w:val="00146FE7"/>
    <w:rsid w:val="001479E9"/>
    <w:rsid w:val="001506DB"/>
    <w:rsid w:val="00150BA2"/>
    <w:rsid w:val="00155091"/>
    <w:rsid w:val="00156EE7"/>
    <w:rsid w:val="00162987"/>
    <w:rsid w:val="001644B5"/>
    <w:rsid w:val="00165043"/>
    <w:rsid w:val="001660EB"/>
    <w:rsid w:val="00166BDB"/>
    <w:rsid w:val="00170FBE"/>
    <w:rsid w:val="00172962"/>
    <w:rsid w:val="0017577D"/>
    <w:rsid w:val="00176957"/>
    <w:rsid w:val="0017719F"/>
    <w:rsid w:val="00177A41"/>
    <w:rsid w:val="001851BB"/>
    <w:rsid w:val="00192254"/>
    <w:rsid w:val="001941E8"/>
    <w:rsid w:val="00195AC8"/>
    <w:rsid w:val="00196591"/>
    <w:rsid w:val="001971FB"/>
    <w:rsid w:val="001A0B6B"/>
    <w:rsid w:val="001A0BB1"/>
    <w:rsid w:val="001A339A"/>
    <w:rsid w:val="001A4455"/>
    <w:rsid w:val="001A4C70"/>
    <w:rsid w:val="001A78A6"/>
    <w:rsid w:val="001B4CFC"/>
    <w:rsid w:val="001B6BCF"/>
    <w:rsid w:val="001C44A9"/>
    <w:rsid w:val="001C4C8E"/>
    <w:rsid w:val="001D1191"/>
    <w:rsid w:val="001E18C7"/>
    <w:rsid w:val="001E1B9F"/>
    <w:rsid w:val="001E6F0F"/>
    <w:rsid w:val="001E7B55"/>
    <w:rsid w:val="001F1B08"/>
    <w:rsid w:val="001F66D0"/>
    <w:rsid w:val="001F68CC"/>
    <w:rsid w:val="00200A0C"/>
    <w:rsid w:val="00203350"/>
    <w:rsid w:val="002043F7"/>
    <w:rsid w:val="0020461C"/>
    <w:rsid w:val="00204EF6"/>
    <w:rsid w:val="00206E4F"/>
    <w:rsid w:val="0021172E"/>
    <w:rsid w:val="00213571"/>
    <w:rsid w:val="0021487D"/>
    <w:rsid w:val="002159C0"/>
    <w:rsid w:val="00221029"/>
    <w:rsid w:val="002226BB"/>
    <w:rsid w:val="00222D1D"/>
    <w:rsid w:val="00224206"/>
    <w:rsid w:val="0022610D"/>
    <w:rsid w:val="00226A8B"/>
    <w:rsid w:val="00232A1B"/>
    <w:rsid w:val="00233AE4"/>
    <w:rsid w:val="00234D1E"/>
    <w:rsid w:val="00235617"/>
    <w:rsid w:val="002375DA"/>
    <w:rsid w:val="00240374"/>
    <w:rsid w:val="00243E09"/>
    <w:rsid w:val="00245EF1"/>
    <w:rsid w:val="00247404"/>
    <w:rsid w:val="002506DB"/>
    <w:rsid w:val="00250973"/>
    <w:rsid w:val="00250B38"/>
    <w:rsid w:val="002510EF"/>
    <w:rsid w:val="0025173A"/>
    <w:rsid w:val="002535FF"/>
    <w:rsid w:val="00255414"/>
    <w:rsid w:val="00261379"/>
    <w:rsid w:val="0026425E"/>
    <w:rsid w:val="00264DF5"/>
    <w:rsid w:val="002658B1"/>
    <w:rsid w:val="00266100"/>
    <w:rsid w:val="00266300"/>
    <w:rsid w:val="0027061F"/>
    <w:rsid w:val="00271460"/>
    <w:rsid w:val="00273695"/>
    <w:rsid w:val="00276122"/>
    <w:rsid w:val="0027671F"/>
    <w:rsid w:val="0028049B"/>
    <w:rsid w:val="002804EB"/>
    <w:rsid w:val="002828AA"/>
    <w:rsid w:val="002831ED"/>
    <w:rsid w:val="00284B4F"/>
    <w:rsid w:val="0029075A"/>
    <w:rsid w:val="00290D54"/>
    <w:rsid w:val="0029267F"/>
    <w:rsid w:val="00292A6E"/>
    <w:rsid w:val="0029318F"/>
    <w:rsid w:val="00297440"/>
    <w:rsid w:val="002975E8"/>
    <w:rsid w:val="002A5306"/>
    <w:rsid w:val="002B23DC"/>
    <w:rsid w:val="002B44EC"/>
    <w:rsid w:val="002C0928"/>
    <w:rsid w:val="002C2BDB"/>
    <w:rsid w:val="002C5274"/>
    <w:rsid w:val="002C531E"/>
    <w:rsid w:val="002C772B"/>
    <w:rsid w:val="002C784F"/>
    <w:rsid w:val="002D2B58"/>
    <w:rsid w:val="002D347C"/>
    <w:rsid w:val="002D5FEA"/>
    <w:rsid w:val="002D71E5"/>
    <w:rsid w:val="002D7D5C"/>
    <w:rsid w:val="002E05A5"/>
    <w:rsid w:val="002E05DC"/>
    <w:rsid w:val="002E09D1"/>
    <w:rsid w:val="002E2681"/>
    <w:rsid w:val="002E43FE"/>
    <w:rsid w:val="002E4D09"/>
    <w:rsid w:val="002E6351"/>
    <w:rsid w:val="002E67A5"/>
    <w:rsid w:val="002E6F5A"/>
    <w:rsid w:val="002F0783"/>
    <w:rsid w:val="002F17C4"/>
    <w:rsid w:val="002F3045"/>
    <w:rsid w:val="002F4DA8"/>
    <w:rsid w:val="002F7607"/>
    <w:rsid w:val="0030003D"/>
    <w:rsid w:val="003001A7"/>
    <w:rsid w:val="003039FA"/>
    <w:rsid w:val="00303D74"/>
    <w:rsid w:val="0031010F"/>
    <w:rsid w:val="00310159"/>
    <w:rsid w:val="0031223E"/>
    <w:rsid w:val="003123C4"/>
    <w:rsid w:val="003152EF"/>
    <w:rsid w:val="003153EB"/>
    <w:rsid w:val="003155E7"/>
    <w:rsid w:val="003223F2"/>
    <w:rsid w:val="003232DB"/>
    <w:rsid w:val="00323848"/>
    <w:rsid w:val="003269C4"/>
    <w:rsid w:val="00327B45"/>
    <w:rsid w:val="003308D8"/>
    <w:rsid w:val="00330B41"/>
    <w:rsid w:val="00334CD0"/>
    <w:rsid w:val="00337185"/>
    <w:rsid w:val="00341188"/>
    <w:rsid w:val="003413D4"/>
    <w:rsid w:val="00343297"/>
    <w:rsid w:val="00343A11"/>
    <w:rsid w:val="00347BF3"/>
    <w:rsid w:val="0035063E"/>
    <w:rsid w:val="00353F28"/>
    <w:rsid w:val="003542B3"/>
    <w:rsid w:val="003546E7"/>
    <w:rsid w:val="00355BE6"/>
    <w:rsid w:val="00357468"/>
    <w:rsid w:val="00360854"/>
    <w:rsid w:val="003636F6"/>
    <w:rsid w:val="00364249"/>
    <w:rsid w:val="003649A5"/>
    <w:rsid w:val="00370397"/>
    <w:rsid w:val="00370679"/>
    <w:rsid w:val="00370E9A"/>
    <w:rsid w:val="00376DAE"/>
    <w:rsid w:val="00380902"/>
    <w:rsid w:val="00380C39"/>
    <w:rsid w:val="00382C30"/>
    <w:rsid w:val="003841A4"/>
    <w:rsid w:val="0038630E"/>
    <w:rsid w:val="00386696"/>
    <w:rsid w:val="003874CF"/>
    <w:rsid w:val="0038770F"/>
    <w:rsid w:val="00387C70"/>
    <w:rsid w:val="003A71F5"/>
    <w:rsid w:val="003A7988"/>
    <w:rsid w:val="003B0267"/>
    <w:rsid w:val="003B6812"/>
    <w:rsid w:val="003B777E"/>
    <w:rsid w:val="003C030E"/>
    <w:rsid w:val="003C10E8"/>
    <w:rsid w:val="003C1506"/>
    <w:rsid w:val="003C16EA"/>
    <w:rsid w:val="003C4A96"/>
    <w:rsid w:val="003C6CA5"/>
    <w:rsid w:val="003D0B7B"/>
    <w:rsid w:val="003D2584"/>
    <w:rsid w:val="003D3139"/>
    <w:rsid w:val="003D40B9"/>
    <w:rsid w:val="003D4DC4"/>
    <w:rsid w:val="003D5294"/>
    <w:rsid w:val="003D630C"/>
    <w:rsid w:val="003D69E8"/>
    <w:rsid w:val="003D7021"/>
    <w:rsid w:val="003D76CA"/>
    <w:rsid w:val="003D7A19"/>
    <w:rsid w:val="003E0C2E"/>
    <w:rsid w:val="003E19DD"/>
    <w:rsid w:val="003F2798"/>
    <w:rsid w:val="003F5704"/>
    <w:rsid w:val="003F75A3"/>
    <w:rsid w:val="00401B0F"/>
    <w:rsid w:val="004040C4"/>
    <w:rsid w:val="00407811"/>
    <w:rsid w:val="004079E6"/>
    <w:rsid w:val="004102CF"/>
    <w:rsid w:val="00411B65"/>
    <w:rsid w:val="00412772"/>
    <w:rsid w:val="00412F3B"/>
    <w:rsid w:val="00413054"/>
    <w:rsid w:val="00415564"/>
    <w:rsid w:val="0042046B"/>
    <w:rsid w:val="004237A6"/>
    <w:rsid w:val="00423ED2"/>
    <w:rsid w:val="004300DC"/>
    <w:rsid w:val="00430B99"/>
    <w:rsid w:val="00430CBE"/>
    <w:rsid w:val="00437122"/>
    <w:rsid w:val="00440A5B"/>
    <w:rsid w:val="00442AFB"/>
    <w:rsid w:val="00446645"/>
    <w:rsid w:val="00447D69"/>
    <w:rsid w:val="0045214A"/>
    <w:rsid w:val="004524A8"/>
    <w:rsid w:val="00452F10"/>
    <w:rsid w:val="004534D5"/>
    <w:rsid w:val="0046042F"/>
    <w:rsid w:val="004614F5"/>
    <w:rsid w:val="00461D34"/>
    <w:rsid w:val="004628A1"/>
    <w:rsid w:val="0046294D"/>
    <w:rsid w:val="00462D25"/>
    <w:rsid w:val="004641EF"/>
    <w:rsid w:val="00464418"/>
    <w:rsid w:val="004647C6"/>
    <w:rsid w:val="00465180"/>
    <w:rsid w:val="0046684A"/>
    <w:rsid w:val="00466C00"/>
    <w:rsid w:val="00472C88"/>
    <w:rsid w:val="004776B5"/>
    <w:rsid w:val="00480F7B"/>
    <w:rsid w:val="00481A02"/>
    <w:rsid w:val="00481CEF"/>
    <w:rsid w:val="00482CBA"/>
    <w:rsid w:val="004873AC"/>
    <w:rsid w:val="0048756C"/>
    <w:rsid w:val="004906AC"/>
    <w:rsid w:val="0049159F"/>
    <w:rsid w:val="00491877"/>
    <w:rsid w:val="004937B7"/>
    <w:rsid w:val="00494056"/>
    <w:rsid w:val="00494395"/>
    <w:rsid w:val="00494AE5"/>
    <w:rsid w:val="00496348"/>
    <w:rsid w:val="00497902"/>
    <w:rsid w:val="004A19DA"/>
    <w:rsid w:val="004A2817"/>
    <w:rsid w:val="004A2D89"/>
    <w:rsid w:val="004A43B2"/>
    <w:rsid w:val="004B1676"/>
    <w:rsid w:val="004B320A"/>
    <w:rsid w:val="004B4AD4"/>
    <w:rsid w:val="004B560B"/>
    <w:rsid w:val="004B635B"/>
    <w:rsid w:val="004B6830"/>
    <w:rsid w:val="004B7880"/>
    <w:rsid w:val="004C2326"/>
    <w:rsid w:val="004C400D"/>
    <w:rsid w:val="004C54D9"/>
    <w:rsid w:val="004D094C"/>
    <w:rsid w:val="004D0E05"/>
    <w:rsid w:val="004D19F2"/>
    <w:rsid w:val="004D1A06"/>
    <w:rsid w:val="004D1A3B"/>
    <w:rsid w:val="004D69EF"/>
    <w:rsid w:val="004D755F"/>
    <w:rsid w:val="004E42AE"/>
    <w:rsid w:val="004F33D2"/>
    <w:rsid w:val="004F4322"/>
    <w:rsid w:val="004F4EE4"/>
    <w:rsid w:val="004F6142"/>
    <w:rsid w:val="004F69F7"/>
    <w:rsid w:val="00501DF0"/>
    <w:rsid w:val="0050338C"/>
    <w:rsid w:val="005060FB"/>
    <w:rsid w:val="00506475"/>
    <w:rsid w:val="005079CF"/>
    <w:rsid w:val="00507C8D"/>
    <w:rsid w:val="0051200B"/>
    <w:rsid w:val="0051289F"/>
    <w:rsid w:val="00512E40"/>
    <w:rsid w:val="00513D71"/>
    <w:rsid w:val="00514A75"/>
    <w:rsid w:val="0052161C"/>
    <w:rsid w:val="005218B2"/>
    <w:rsid w:val="005222BC"/>
    <w:rsid w:val="00523F32"/>
    <w:rsid w:val="00527593"/>
    <w:rsid w:val="00531255"/>
    <w:rsid w:val="00531462"/>
    <w:rsid w:val="005330F4"/>
    <w:rsid w:val="00534612"/>
    <w:rsid w:val="00537530"/>
    <w:rsid w:val="00541164"/>
    <w:rsid w:val="00541272"/>
    <w:rsid w:val="005458CC"/>
    <w:rsid w:val="005533B1"/>
    <w:rsid w:val="00556BBA"/>
    <w:rsid w:val="00557FF0"/>
    <w:rsid w:val="005631B6"/>
    <w:rsid w:val="00567DB4"/>
    <w:rsid w:val="005700F7"/>
    <w:rsid w:val="00575C95"/>
    <w:rsid w:val="00575E67"/>
    <w:rsid w:val="00586537"/>
    <w:rsid w:val="00587ECD"/>
    <w:rsid w:val="005903A0"/>
    <w:rsid w:val="0059261C"/>
    <w:rsid w:val="00593F08"/>
    <w:rsid w:val="00595E03"/>
    <w:rsid w:val="00596214"/>
    <w:rsid w:val="00597957"/>
    <w:rsid w:val="005A0EE8"/>
    <w:rsid w:val="005A144D"/>
    <w:rsid w:val="005A32C0"/>
    <w:rsid w:val="005A4BFE"/>
    <w:rsid w:val="005B0499"/>
    <w:rsid w:val="005B15A7"/>
    <w:rsid w:val="005B6E02"/>
    <w:rsid w:val="005C748B"/>
    <w:rsid w:val="005D0365"/>
    <w:rsid w:val="005D0AE9"/>
    <w:rsid w:val="005D0B47"/>
    <w:rsid w:val="005D11E3"/>
    <w:rsid w:val="005E1C1E"/>
    <w:rsid w:val="005E1DED"/>
    <w:rsid w:val="005E353A"/>
    <w:rsid w:val="005E35A1"/>
    <w:rsid w:val="005E416D"/>
    <w:rsid w:val="005E4DAA"/>
    <w:rsid w:val="005E4F59"/>
    <w:rsid w:val="005E643C"/>
    <w:rsid w:val="005E650F"/>
    <w:rsid w:val="005F0EFA"/>
    <w:rsid w:val="005F1B72"/>
    <w:rsid w:val="005F2740"/>
    <w:rsid w:val="005F7AD4"/>
    <w:rsid w:val="006023EA"/>
    <w:rsid w:val="006045A4"/>
    <w:rsid w:val="006048ED"/>
    <w:rsid w:val="00606534"/>
    <w:rsid w:val="00606B4F"/>
    <w:rsid w:val="00606DD2"/>
    <w:rsid w:val="00611B40"/>
    <w:rsid w:val="0061284B"/>
    <w:rsid w:val="00612A60"/>
    <w:rsid w:val="006139CC"/>
    <w:rsid w:val="0061736E"/>
    <w:rsid w:val="0061738B"/>
    <w:rsid w:val="00624C1D"/>
    <w:rsid w:val="0062613B"/>
    <w:rsid w:val="006261B7"/>
    <w:rsid w:val="006274A7"/>
    <w:rsid w:val="00627AA9"/>
    <w:rsid w:val="00630DB6"/>
    <w:rsid w:val="00632745"/>
    <w:rsid w:val="00632A64"/>
    <w:rsid w:val="0063364F"/>
    <w:rsid w:val="00633C4C"/>
    <w:rsid w:val="00635113"/>
    <w:rsid w:val="00635599"/>
    <w:rsid w:val="00636163"/>
    <w:rsid w:val="00637C30"/>
    <w:rsid w:val="006401D9"/>
    <w:rsid w:val="006425F7"/>
    <w:rsid w:val="006431B0"/>
    <w:rsid w:val="0064419D"/>
    <w:rsid w:val="006471F3"/>
    <w:rsid w:val="006476FF"/>
    <w:rsid w:val="00647893"/>
    <w:rsid w:val="006516E9"/>
    <w:rsid w:val="006520C5"/>
    <w:rsid w:val="006567D4"/>
    <w:rsid w:val="006610EC"/>
    <w:rsid w:val="00663C01"/>
    <w:rsid w:val="00664E38"/>
    <w:rsid w:val="0066571E"/>
    <w:rsid w:val="006704E2"/>
    <w:rsid w:val="00670EF2"/>
    <w:rsid w:val="00673F0A"/>
    <w:rsid w:val="006747B8"/>
    <w:rsid w:val="00674920"/>
    <w:rsid w:val="006760EA"/>
    <w:rsid w:val="00682311"/>
    <w:rsid w:val="0068255A"/>
    <w:rsid w:val="00682E85"/>
    <w:rsid w:val="00683F8D"/>
    <w:rsid w:val="00685850"/>
    <w:rsid w:val="00685E0A"/>
    <w:rsid w:val="006877FC"/>
    <w:rsid w:val="00690D41"/>
    <w:rsid w:val="00691A3F"/>
    <w:rsid w:val="006923A8"/>
    <w:rsid w:val="00693597"/>
    <w:rsid w:val="00693656"/>
    <w:rsid w:val="0069376D"/>
    <w:rsid w:val="00695734"/>
    <w:rsid w:val="00695F35"/>
    <w:rsid w:val="006A0059"/>
    <w:rsid w:val="006A1236"/>
    <w:rsid w:val="006A3453"/>
    <w:rsid w:val="006A3D9C"/>
    <w:rsid w:val="006A537D"/>
    <w:rsid w:val="006A7DC8"/>
    <w:rsid w:val="006B0AB3"/>
    <w:rsid w:val="006B3AB2"/>
    <w:rsid w:val="006B740C"/>
    <w:rsid w:val="006C2FF9"/>
    <w:rsid w:val="006C31EF"/>
    <w:rsid w:val="006C432F"/>
    <w:rsid w:val="006C450D"/>
    <w:rsid w:val="006C739C"/>
    <w:rsid w:val="006C7A91"/>
    <w:rsid w:val="006D1DB6"/>
    <w:rsid w:val="006D388C"/>
    <w:rsid w:val="006D3DA1"/>
    <w:rsid w:val="006D4329"/>
    <w:rsid w:val="006D52C5"/>
    <w:rsid w:val="006D673E"/>
    <w:rsid w:val="006D6CA2"/>
    <w:rsid w:val="006D6DF7"/>
    <w:rsid w:val="006D6EE0"/>
    <w:rsid w:val="006E16A9"/>
    <w:rsid w:val="006E3F71"/>
    <w:rsid w:val="006E48C7"/>
    <w:rsid w:val="006E4A81"/>
    <w:rsid w:val="006E56B1"/>
    <w:rsid w:val="006E6E22"/>
    <w:rsid w:val="006F3244"/>
    <w:rsid w:val="006F3AB5"/>
    <w:rsid w:val="00701A7D"/>
    <w:rsid w:val="00704C11"/>
    <w:rsid w:val="00705584"/>
    <w:rsid w:val="00714AE2"/>
    <w:rsid w:val="0071725B"/>
    <w:rsid w:val="00717DD9"/>
    <w:rsid w:val="0072081F"/>
    <w:rsid w:val="00720B7A"/>
    <w:rsid w:val="00723432"/>
    <w:rsid w:val="00724284"/>
    <w:rsid w:val="00726CB4"/>
    <w:rsid w:val="0072721E"/>
    <w:rsid w:val="00727ED3"/>
    <w:rsid w:val="0073247C"/>
    <w:rsid w:val="00732A17"/>
    <w:rsid w:val="00733AE8"/>
    <w:rsid w:val="00733D72"/>
    <w:rsid w:val="00735E80"/>
    <w:rsid w:val="00740BBA"/>
    <w:rsid w:val="00741619"/>
    <w:rsid w:val="00741AB3"/>
    <w:rsid w:val="0074288B"/>
    <w:rsid w:val="00742934"/>
    <w:rsid w:val="00752A2A"/>
    <w:rsid w:val="007559FE"/>
    <w:rsid w:val="00756BBD"/>
    <w:rsid w:val="00761BB5"/>
    <w:rsid w:val="00764592"/>
    <w:rsid w:val="00772916"/>
    <w:rsid w:val="00772E30"/>
    <w:rsid w:val="00774CC2"/>
    <w:rsid w:val="0077532B"/>
    <w:rsid w:val="007768EB"/>
    <w:rsid w:val="00780401"/>
    <w:rsid w:val="0078421F"/>
    <w:rsid w:val="0078510D"/>
    <w:rsid w:val="0078511F"/>
    <w:rsid w:val="00786075"/>
    <w:rsid w:val="0078770B"/>
    <w:rsid w:val="00793566"/>
    <w:rsid w:val="00794D72"/>
    <w:rsid w:val="00794F3A"/>
    <w:rsid w:val="00795145"/>
    <w:rsid w:val="00796AB5"/>
    <w:rsid w:val="00797C46"/>
    <w:rsid w:val="007A02BE"/>
    <w:rsid w:val="007A334E"/>
    <w:rsid w:val="007A45B5"/>
    <w:rsid w:val="007A5666"/>
    <w:rsid w:val="007A7303"/>
    <w:rsid w:val="007A7D5F"/>
    <w:rsid w:val="007B180A"/>
    <w:rsid w:val="007C5307"/>
    <w:rsid w:val="007D070F"/>
    <w:rsid w:val="007D7349"/>
    <w:rsid w:val="007D7C65"/>
    <w:rsid w:val="007D7E37"/>
    <w:rsid w:val="007E49F1"/>
    <w:rsid w:val="007E54ED"/>
    <w:rsid w:val="007E782F"/>
    <w:rsid w:val="007E7B6A"/>
    <w:rsid w:val="007F0CC3"/>
    <w:rsid w:val="007F4427"/>
    <w:rsid w:val="00802769"/>
    <w:rsid w:val="00802903"/>
    <w:rsid w:val="00805287"/>
    <w:rsid w:val="008058DB"/>
    <w:rsid w:val="00806239"/>
    <w:rsid w:val="008079EB"/>
    <w:rsid w:val="00810547"/>
    <w:rsid w:val="008142CE"/>
    <w:rsid w:val="00815719"/>
    <w:rsid w:val="00816065"/>
    <w:rsid w:val="008167A3"/>
    <w:rsid w:val="0082276F"/>
    <w:rsid w:val="00822974"/>
    <w:rsid w:val="00825614"/>
    <w:rsid w:val="008267FD"/>
    <w:rsid w:val="00833C09"/>
    <w:rsid w:val="008360FE"/>
    <w:rsid w:val="008374F6"/>
    <w:rsid w:val="00841B58"/>
    <w:rsid w:val="00842DD7"/>
    <w:rsid w:val="00847E25"/>
    <w:rsid w:val="008536BF"/>
    <w:rsid w:val="00856850"/>
    <w:rsid w:val="00856C70"/>
    <w:rsid w:val="0086069A"/>
    <w:rsid w:val="00861738"/>
    <w:rsid w:val="0086331C"/>
    <w:rsid w:val="008647E4"/>
    <w:rsid w:val="00870C4C"/>
    <w:rsid w:val="00872C74"/>
    <w:rsid w:val="00873387"/>
    <w:rsid w:val="00873C39"/>
    <w:rsid w:val="008740CF"/>
    <w:rsid w:val="00880E4F"/>
    <w:rsid w:val="00882F23"/>
    <w:rsid w:val="00884A69"/>
    <w:rsid w:val="00884C21"/>
    <w:rsid w:val="00884ECA"/>
    <w:rsid w:val="00886255"/>
    <w:rsid w:val="00886EBB"/>
    <w:rsid w:val="00892DCA"/>
    <w:rsid w:val="00893FE7"/>
    <w:rsid w:val="00895246"/>
    <w:rsid w:val="008A0146"/>
    <w:rsid w:val="008A0905"/>
    <w:rsid w:val="008A31D6"/>
    <w:rsid w:val="008A3329"/>
    <w:rsid w:val="008A37F6"/>
    <w:rsid w:val="008A3C76"/>
    <w:rsid w:val="008A4A17"/>
    <w:rsid w:val="008A58D0"/>
    <w:rsid w:val="008B3524"/>
    <w:rsid w:val="008B35D1"/>
    <w:rsid w:val="008B3C6E"/>
    <w:rsid w:val="008B3F1F"/>
    <w:rsid w:val="008B6278"/>
    <w:rsid w:val="008C254C"/>
    <w:rsid w:val="008C4AED"/>
    <w:rsid w:val="008D0A16"/>
    <w:rsid w:val="008D1601"/>
    <w:rsid w:val="008D3E77"/>
    <w:rsid w:val="008D4498"/>
    <w:rsid w:val="008D47CB"/>
    <w:rsid w:val="008D660D"/>
    <w:rsid w:val="008D6E54"/>
    <w:rsid w:val="008D7959"/>
    <w:rsid w:val="008E0A9D"/>
    <w:rsid w:val="008E1868"/>
    <w:rsid w:val="008E2506"/>
    <w:rsid w:val="008E322F"/>
    <w:rsid w:val="008E35A9"/>
    <w:rsid w:val="008E4F0B"/>
    <w:rsid w:val="008E58FB"/>
    <w:rsid w:val="008F0E99"/>
    <w:rsid w:val="008F1BA0"/>
    <w:rsid w:val="008F3A8D"/>
    <w:rsid w:val="008F3F92"/>
    <w:rsid w:val="008F435A"/>
    <w:rsid w:val="008F5799"/>
    <w:rsid w:val="008F5F84"/>
    <w:rsid w:val="008F6207"/>
    <w:rsid w:val="009006FE"/>
    <w:rsid w:val="009018CE"/>
    <w:rsid w:val="00902FED"/>
    <w:rsid w:val="00904256"/>
    <w:rsid w:val="009105FF"/>
    <w:rsid w:val="009107E9"/>
    <w:rsid w:val="00910C26"/>
    <w:rsid w:val="0091278B"/>
    <w:rsid w:val="00912FBC"/>
    <w:rsid w:val="00914664"/>
    <w:rsid w:val="00914C0A"/>
    <w:rsid w:val="00915150"/>
    <w:rsid w:val="009174F9"/>
    <w:rsid w:val="009178EB"/>
    <w:rsid w:val="00920E0C"/>
    <w:rsid w:val="009214F2"/>
    <w:rsid w:val="00922838"/>
    <w:rsid w:val="00922D13"/>
    <w:rsid w:val="00932EC4"/>
    <w:rsid w:val="00932F11"/>
    <w:rsid w:val="00933FDB"/>
    <w:rsid w:val="00935130"/>
    <w:rsid w:val="0093678B"/>
    <w:rsid w:val="00936D76"/>
    <w:rsid w:val="0094095A"/>
    <w:rsid w:val="009413A7"/>
    <w:rsid w:val="009430FF"/>
    <w:rsid w:val="00944345"/>
    <w:rsid w:val="009449E3"/>
    <w:rsid w:val="009463F0"/>
    <w:rsid w:val="00954E08"/>
    <w:rsid w:val="00955DD1"/>
    <w:rsid w:val="00955EBD"/>
    <w:rsid w:val="00956151"/>
    <w:rsid w:val="00957205"/>
    <w:rsid w:val="0095779F"/>
    <w:rsid w:val="00957960"/>
    <w:rsid w:val="0096000E"/>
    <w:rsid w:val="0096429C"/>
    <w:rsid w:val="00964C69"/>
    <w:rsid w:val="00970051"/>
    <w:rsid w:val="00970C4F"/>
    <w:rsid w:val="009733D8"/>
    <w:rsid w:val="00977141"/>
    <w:rsid w:val="00977968"/>
    <w:rsid w:val="00984C19"/>
    <w:rsid w:val="009879A4"/>
    <w:rsid w:val="0099066C"/>
    <w:rsid w:val="00992B11"/>
    <w:rsid w:val="00992DFB"/>
    <w:rsid w:val="009963D4"/>
    <w:rsid w:val="00996637"/>
    <w:rsid w:val="0099680A"/>
    <w:rsid w:val="009973D7"/>
    <w:rsid w:val="0099792C"/>
    <w:rsid w:val="009A08C7"/>
    <w:rsid w:val="009A0BAE"/>
    <w:rsid w:val="009A2918"/>
    <w:rsid w:val="009A2BC5"/>
    <w:rsid w:val="009A424E"/>
    <w:rsid w:val="009A44CD"/>
    <w:rsid w:val="009A6C15"/>
    <w:rsid w:val="009A773F"/>
    <w:rsid w:val="009A7EB4"/>
    <w:rsid w:val="009B000E"/>
    <w:rsid w:val="009B2043"/>
    <w:rsid w:val="009B3D04"/>
    <w:rsid w:val="009B53CB"/>
    <w:rsid w:val="009B5827"/>
    <w:rsid w:val="009B7CA8"/>
    <w:rsid w:val="009C0D58"/>
    <w:rsid w:val="009C23DB"/>
    <w:rsid w:val="009C259C"/>
    <w:rsid w:val="009C2A4C"/>
    <w:rsid w:val="009C5539"/>
    <w:rsid w:val="009C63BE"/>
    <w:rsid w:val="009D18C6"/>
    <w:rsid w:val="009D3A77"/>
    <w:rsid w:val="009D57E8"/>
    <w:rsid w:val="009E14D2"/>
    <w:rsid w:val="009E2A62"/>
    <w:rsid w:val="009E40D1"/>
    <w:rsid w:val="009E7ED8"/>
    <w:rsid w:val="009F05C5"/>
    <w:rsid w:val="009F0F40"/>
    <w:rsid w:val="009F15D2"/>
    <w:rsid w:val="009F334E"/>
    <w:rsid w:val="009F3E06"/>
    <w:rsid w:val="009F4136"/>
    <w:rsid w:val="009F4F49"/>
    <w:rsid w:val="009F63B5"/>
    <w:rsid w:val="00A00CCB"/>
    <w:rsid w:val="00A0125B"/>
    <w:rsid w:val="00A027E2"/>
    <w:rsid w:val="00A030D2"/>
    <w:rsid w:val="00A046D3"/>
    <w:rsid w:val="00A113E1"/>
    <w:rsid w:val="00A1203F"/>
    <w:rsid w:val="00A12761"/>
    <w:rsid w:val="00A1304C"/>
    <w:rsid w:val="00A17011"/>
    <w:rsid w:val="00A17720"/>
    <w:rsid w:val="00A215F2"/>
    <w:rsid w:val="00A21FA5"/>
    <w:rsid w:val="00A25EB3"/>
    <w:rsid w:val="00A32480"/>
    <w:rsid w:val="00A33AA7"/>
    <w:rsid w:val="00A35B3E"/>
    <w:rsid w:val="00A41DCA"/>
    <w:rsid w:val="00A41F50"/>
    <w:rsid w:val="00A42ABE"/>
    <w:rsid w:val="00A4476E"/>
    <w:rsid w:val="00A47C09"/>
    <w:rsid w:val="00A51491"/>
    <w:rsid w:val="00A52907"/>
    <w:rsid w:val="00A53DA0"/>
    <w:rsid w:val="00A542EB"/>
    <w:rsid w:val="00A543ED"/>
    <w:rsid w:val="00A552B4"/>
    <w:rsid w:val="00A559CA"/>
    <w:rsid w:val="00A55D49"/>
    <w:rsid w:val="00A568D9"/>
    <w:rsid w:val="00A608F0"/>
    <w:rsid w:val="00A64B3E"/>
    <w:rsid w:val="00A65A31"/>
    <w:rsid w:val="00A65BC0"/>
    <w:rsid w:val="00A75FF6"/>
    <w:rsid w:val="00A80DD6"/>
    <w:rsid w:val="00A86EE4"/>
    <w:rsid w:val="00A91ABC"/>
    <w:rsid w:val="00A91D0B"/>
    <w:rsid w:val="00A932B5"/>
    <w:rsid w:val="00A94FB0"/>
    <w:rsid w:val="00A96890"/>
    <w:rsid w:val="00AA1156"/>
    <w:rsid w:val="00AA1CF6"/>
    <w:rsid w:val="00AA36DC"/>
    <w:rsid w:val="00AA4035"/>
    <w:rsid w:val="00AA7FC7"/>
    <w:rsid w:val="00AB0BDF"/>
    <w:rsid w:val="00AB1B49"/>
    <w:rsid w:val="00AB4933"/>
    <w:rsid w:val="00AB7E59"/>
    <w:rsid w:val="00AC1ED8"/>
    <w:rsid w:val="00AC4222"/>
    <w:rsid w:val="00AC49D7"/>
    <w:rsid w:val="00AC7FA4"/>
    <w:rsid w:val="00AD40BB"/>
    <w:rsid w:val="00AD48F8"/>
    <w:rsid w:val="00AD7C83"/>
    <w:rsid w:val="00AE2CA9"/>
    <w:rsid w:val="00AE33B4"/>
    <w:rsid w:val="00AE41A2"/>
    <w:rsid w:val="00AE7A4F"/>
    <w:rsid w:val="00AE7BA8"/>
    <w:rsid w:val="00AF2509"/>
    <w:rsid w:val="00AF6FA5"/>
    <w:rsid w:val="00B00540"/>
    <w:rsid w:val="00B03EE9"/>
    <w:rsid w:val="00B046BE"/>
    <w:rsid w:val="00B07219"/>
    <w:rsid w:val="00B07D1C"/>
    <w:rsid w:val="00B115E1"/>
    <w:rsid w:val="00B123BA"/>
    <w:rsid w:val="00B14139"/>
    <w:rsid w:val="00B149BA"/>
    <w:rsid w:val="00B163FB"/>
    <w:rsid w:val="00B17987"/>
    <w:rsid w:val="00B17D85"/>
    <w:rsid w:val="00B2388D"/>
    <w:rsid w:val="00B25136"/>
    <w:rsid w:val="00B27AE5"/>
    <w:rsid w:val="00B308F0"/>
    <w:rsid w:val="00B33895"/>
    <w:rsid w:val="00B343BD"/>
    <w:rsid w:val="00B3490B"/>
    <w:rsid w:val="00B354B4"/>
    <w:rsid w:val="00B36822"/>
    <w:rsid w:val="00B36E61"/>
    <w:rsid w:val="00B45B16"/>
    <w:rsid w:val="00B47D6A"/>
    <w:rsid w:val="00B5018E"/>
    <w:rsid w:val="00B52627"/>
    <w:rsid w:val="00B53670"/>
    <w:rsid w:val="00B56BDC"/>
    <w:rsid w:val="00B63869"/>
    <w:rsid w:val="00B63D58"/>
    <w:rsid w:val="00B65D85"/>
    <w:rsid w:val="00B72EC6"/>
    <w:rsid w:val="00B72FF8"/>
    <w:rsid w:val="00B760E8"/>
    <w:rsid w:val="00B808D4"/>
    <w:rsid w:val="00B80A8A"/>
    <w:rsid w:val="00B813F9"/>
    <w:rsid w:val="00B84930"/>
    <w:rsid w:val="00B85228"/>
    <w:rsid w:val="00B864D8"/>
    <w:rsid w:val="00B8798B"/>
    <w:rsid w:val="00B87C9E"/>
    <w:rsid w:val="00B90665"/>
    <w:rsid w:val="00B91A25"/>
    <w:rsid w:val="00B95ECF"/>
    <w:rsid w:val="00B96AE1"/>
    <w:rsid w:val="00BA1ACB"/>
    <w:rsid w:val="00BA2E0E"/>
    <w:rsid w:val="00BA2E3D"/>
    <w:rsid w:val="00BA3903"/>
    <w:rsid w:val="00BA4DF9"/>
    <w:rsid w:val="00BA58FA"/>
    <w:rsid w:val="00BA597B"/>
    <w:rsid w:val="00BA6C71"/>
    <w:rsid w:val="00BA724E"/>
    <w:rsid w:val="00BA7DFD"/>
    <w:rsid w:val="00BB08B5"/>
    <w:rsid w:val="00BB1644"/>
    <w:rsid w:val="00BB2C8E"/>
    <w:rsid w:val="00BB3450"/>
    <w:rsid w:val="00BB3C10"/>
    <w:rsid w:val="00BB5CE3"/>
    <w:rsid w:val="00BB6256"/>
    <w:rsid w:val="00BB6748"/>
    <w:rsid w:val="00BB6A0E"/>
    <w:rsid w:val="00BC5716"/>
    <w:rsid w:val="00BC5C95"/>
    <w:rsid w:val="00BC5E51"/>
    <w:rsid w:val="00BC5E89"/>
    <w:rsid w:val="00BC6BDD"/>
    <w:rsid w:val="00BD07AA"/>
    <w:rsid w:val="00BD123E"/>
    <w:rsid w:val="00BD16A3"/>
    <w:rsid w:val="00BD2AE4"/>
    <w:rsid w:val="00BD5C4D"/>
    <w:rsid w:val="00BD669A"/>
    <w:rsid w:val="00BD68ED"/>
    <w:rsid w:val="00BD7BC6"/>
    <w:rsid w:val="00BE10C1"/>
    <w:rsid w:val="00BE3457"/>
    <w:rsid w:val="00BE5941"/>
    <w:rsid w:val="00BE65B4"/>
    <w:rsid w:val="00BE6C17"/>
    <w:rsid w:val="00BE6F01"/>
    <w:rsid w:val="00BF0958"/>
    <w:rsid w:val="00BF1651"/>
    <w:rsid w:val="00BF30BB"/>
    <w:rsid w:val="00BF4035"/>
    <w:rsid w:val="00BF5C99"/>
    <w:rsid w:val="00BF618C"/>
    <w:rsid w:val="00BF6F7E"/>
    <w:rsid w:val="00BF7A4B"/>
    <w:rsid w:val="00C02DC8"/>
    <w:rsid w:val="00C041CD"/>
    <w:rsid w:val="00C04955"/>
    <w:rsid w:val="00C049E6"/>
    <w:rsid w:val="00C050EA"/>
    <w:rsid w:val="00C0530C"/>
    <w:rsid w:val="00C057B4"/>
    <w:rsid w:val="00C114B7"/>
    <w:rsid w:val="00C11867"/>
    <w:rsid w:val="00C14094"/>
    <w:rsid w:val="00C17B66"/>
    <w:rsid w:val="00C17E8F"/>
    <w:rsid w:val="00C21F9A"/>
    <w:rsid w:val="00C22924"/>
    <w:rsid w:val="00C22A59"/>
    <w:rsid w:val="00C234DC"/>
    <w:rsid w:val="00C23B42"/>
    <w:rsid w:val="00C24014"/>
    <w:rsid w:val="00C2653C"/>
    <w:rsid w:val="00C27A06"/>
    <w:rsid w:val="00C32C17"/>
    <w:rsid w:val="00C3383E"/>
    <w:rsid w:val="00C34E1B"/>
    <w:rsid w:val="00C41CAF"/>
    <w:rsid w:val="00C45A01"/>
    <w:rsid w:val="00C50458"/>
    <w:rsid w:val="00C50730"/>
    <w:rsid w:val="00C50996"/>
    <w:rsid w:val="00C509E6"/>
    <w:rsid w:val="00C5109D"/>
    <w:rsid w:val="00C52A34"/>
    <w:rsid w:val="00C52CF9"/>
    <w:rsid w:val="00C54869"/>
    <w:rsid w:val="00C54BAD"/>
    <w:rsid w:val="00C640E8"/>
    <w:rsid w:val="00C64C64"/>
    <w:rsid w:val="00C64E7E"/>
    <w:rsid w:val="00C6629A"/>
    <w:rsid w:val="00C6643E"/>
    <w:rsid w:val="00C66DFF"/>
    <w:rsid w:val="00C71175"/>
    <w:rsid w:val="00C7467A"/>
    <w:rsid w:val="00C77FD6"/>
    <w:rsid w:val="00C803E6"/>
    <w:rsid w:val="00C82A41"/>
    <w:rsid w:val="00C84DA0"/>
    <w:rsid w:val="00C8527B"/>
    <w:rsid w:val="00C85F94"/>
    <w:rsid w:val="00C87296"/>
    <w:rsid w:val="00C90588"/>
    <w:rsid w:val="00C914BA"/>
    <w:rsid w:val="00C91B07"/>
    <w:rsid w:val="00C92F20"/>
    <w:rsid w:val="00C93383"/>
    <w:rsid w:val="00C939F2"/>
    <w:rsid w:val="00C949AB"/>
    <w:rsid w:val="00C95151"/>
    <w:rsid w:val="00C96113"/>
    <w:rsid w:val="00C9674E"/>
    <w:rsid w:val="00CA3D9F"/>
    <w:rsid w:val="00CA4B46"/>
    <w:rsid w:val="00CA58BF"/>
    <w:rsid w:val="00CA597F"/>
    <w:rsid w:val="00CA5AA9"/>
    <w:rsid w:val="00CB22AE"/>
    <w:rsid w:val="00CB44A6"/>
    <w:rsid w:val="00CB5414"/>
    <w:rsid w:val="00CB7F7B"/>
    <w:rsid w:val="00CC2872"/>
    <w:rsid w:val="00CD2910"/>
    <w:rsid w:val="00CD4570"/>
    <w:rsid w:val="00CD5E47"/>
    <w:rsid w:val="00CD649A"/>
    <w:rsid w:val="00CD64BB"/>
    <w:rsid w:val="00CD66BE"/>
    <w:rsid w:val="00CE0C35"/>
    <w:rsid w:val="00CE0C70"/>
    <w:rsid w:val="00CE0DFC"/>
    <w:rsid w:val="00CE1AEC"/>
    <w:rsid w:val="00CE2DD5"/>
    <w:rsid w:val="00CE3523"/>
    <w:rsid w:val="00CE3913"/>
    <w:rsid w:val="00CE48DE"/>
    <w:rsid w:val="00CE4DAD"/>
    <w:rsid w:val="00CE5412"/>
    <w:rsid w:val="00CE56A9"/>
    <w:rsid w:val="00CE5DF8"/>
    <w:rsid w:val="00CE6A94"/>
    <w:rsid w:val="00CF0DB7"/>
    <w:rsid w:val="00CF355B"/>
    <w:rsid w:val="00CF38ED"/>
    <w:rsid w:val="00CF6013"/>
    <w:rsid w:val="00D0063A"/>
    <w:rsid w:val="00D0112A"/>
    <w:rsid w:val="00D0140D"/>
    <w:rsid w:val="00D01653"/>
    <w:rsid w:val="00D06485"/>
    <w:rsid w:val="00D07CCE"/>
    <w:rsid w:val="00D11610"/>
    <w:rsid w:val="00D13791"/>
    <w:rsid w:val="00D13928"/>
    <w:rsid w:val="00D145FE"/>
    <w:rsid w:val="00D149CB"/>
    <w:rsid w:val="00D17F3E"/>
    <w:rsid w:val="00D21E26"/>
    <w:rsid w:val="00D21FC7"/>
    <w:rsid w:val="00D2216E"/>
    <w:rsid w:val="00D2406A"/>
    <w:rsid w:val="00D242F3"/>
    <w:rsid w:val="00D256A2"/>
    <w:rsid w:val="00D27395"/>
    <w:rsid w:val="00D27613"/>
    <w:rsid w:val="00D31164"/>
    <w:rsid w:val="00D42A64"/>
    <w:rsid w:val="00D45761"/>
    <w:rsid w:val="00D45D86"/>
    <w:rsid w:val="00D470BF"/>
    <w:rsid w:val="00D5321B"/>
    <w:rsid w:val="00D532F8"/>
    <w:rsid w:val="00D53DC9"/>
    <w:rsid w:val="00D55E22"/>
    <w:rsid w:val="00D622F1"/>
    <w:rsid w:val="00D62C98"/>
    <w:rsid w:val="00D63CD7"/>
    <w:rsid w:val="00D641EC"/>
    <w:rsid w:val="00D67934"/>
    <w:rsid w:val="00D71086"/>
    <w:rsid w:val="00D74DF6"/>
    <w:rsid w:val="00D75963"/>
    <w:rsid w:val="00D80ABC"/>
    <w:rsid w:val="00D82ED7"/>
    <w:rsid w:val="00D82F0B"/>
    <w:rsid w:val="00D835C3"/>
    <w:rsid w:val="00D84C46"/>
    <w:rsid w:val="00D86D34"/>
    <w:rsid w:val="00D87C18"/>
    <w:rsid w:val="00D90282"/>
    <w:rsid w:val="00D91112"/>
    <w:rsid w:val="00D937E0"/>
    <w:rsid w:val="00D93E2E"/>
    <w:rsid w:val="00D95A8B"/>
    <w:rsid w:val="00D95D6A"/>
    <w:rsid w:val="00D97097"/>
    <w:rsid w:val="00DA26CC"/>
    <w:rsid w:val="00DA3955"/>
    <w:rsid w:val="00DA571C"/>
    <w:rsid w:val="00DA64DB"/>
    <w:rsid w:val="00DA6AC7"/>
    <w:rsid w:val="00DA6C4E"/>
    <w:rsid w:val="00DB03F2"/>
    <w:rsid w:val="00DB0958"/>
    <w:rsid w:val="00DB10F5"/>
    <w:rsid w:val="00DB2CDD"/>
    <w:rsid w:val="00DB31C6"/>
    <w:rsid w:val="00DB333A"/>
    <w:rsid w:val="00DB3758"/>
    <w:rsid w:val="00DB3DFE"/>
    <w:rsid w:val="00DB494E"/>
    <w:rsid w:val="00DB4C9B"/>
    <w:rsid w:val="00DB6CE2"/>
    <w:rsid w:val="00DB76DB"/>
    <w:rsid w:val="00DC0382"/>
    <w:rsid w:val="00DC0EE9"/>
    <w:rsid w:val="00DC1A5E"/>
    <w:rsid w:val="00DC26D0"/>
    <w:rsid w:val="00DC2927"/>
    <w:rsid w:val="00DC304B"/>
    <w:rsid w:val="00DC548D"/>
    <w:rsid w:val="00DC57E7"/>
    <w:rsid w:val="00DD2DA8"/>
    <w:rsid w:val="00DD361E"/>
    <w:rsid w:val="00DD4481"/>
    <w:rsid w:val="00DD6A26"/>
    <w:rsid w:val="00DD6D18"/>
    <w:rsid w:val="00DE2037"/>
    <w:rsid w:val="00DE45FA"/>
    <w:rsid w:val="00DE48A0"/>
    <w:rsid w:val="00DE564A"/>
    <w:rsid w:val="00DE5AF2"/>
    <w:rsid w:val="00DE7AE4"/>
    <w:rsid w:val="00DF0876"/>
    <w:rsid w:val="00DF0A8F"/>
    <w:rsid w:val="00DF1390"/>
    <w:rsid w:val="00DF1441"/>
    <w:rsid w:val="00DF24C3"/>
    <w:rsid w:val="00DF680E"/>
    <w:rsid w:val="00DF717C"/>
    <w:rsid w:val="00E00D1F"/>
    <w:rsid w:val="00E03C2B"/>
    <w:rsid w:val="00E04ED9"/>
    <w:rsid w:val="00E050AF"/>
    <w:rsid w:val="00E053C3"/>
    <w:rsid w:val="00E10681"/>
    <w:rsid w:val="00E13A1F"/>
    <w:rsid w:val="00E2513A"/>
    <w:rsid w:val="00E26DAE"/>
    <w:rsid w:val="00E273C0"/>
    <w:rsid w:val="00E31343"/>
    <w:rsid w:val="00E32F8F"/>
    <w:rsid w:val="00E33222"/>
    <w:rsid w:val="00E338A5"/>
    <w:rsid w:val="00E34A51"/>
    <w:rsid w:val="00E350B1"/>
    <w:rsid w:val="00E35478"/>
    <w:rsid w:val="00E373A3"/>
    <w:rsid w:val="00E42CDA"/>
    <w:rsid w:val="00E46411"/>
    <w:rsid w:val="00E50124"/>
    <w:rsid w:val="00E50873"/>
    <w:rsid w:val="00E50916"/>
    <w:rsid w:val="00E50EAE"/>
    <w:rsid w:val="00E51754"/>
    <w:rsid w:val="00E62D02"/>
    <w:rsid w:val="00E6374B"/>
    <w:rsid w:val="00E66D98"/>
    <w:rsid w:val="00E73032"/>
    <w:rsid w:val="00E73299"/>
    <w:rsid w:val="00E7398C"/>
    <w:rsid w:val="00E74747"/>
    <w:rsid w:val="00E7580A"/>
    <w:rsid w:val="00E77212"/>
    <w:rsid w:val="00E80564"/>
    <w:rsid w:val="00E8143F"/>
    <w:rsid w:val="00E81B1D"/>
    <w:rsid w:val="00E840AD"/>
    <w:rsid w:val="00E84E78"/>
    <w:rsid w:val="00E91700"/>
    <w:rsid w:val="00E91E17"/>
    <w:rsid w:val="00E928CA"/>
    <w:rsid w:val="00E93238"/>
    <w:rsid w:val="00E93443"/>
    <w:rsid w:val="00E94F58"/>
    <w:rsid w:val="00EA25E5"/>
    <w:rsid w:val="00EA6B8A"/>
    <w:rsid w:val="00EA751E"/>
    <w:rsid w:val="00EB0EEE"/>
    <w:rsid w:val="00EB2EAA"/>
    <w:rsid w:val="00EB39E0"/>
    <w:rsid w:val="00EB6E05"/>
    <w:rsid w:val="00EB7A35"/>
    <w:rsid w:val="00EC15C8"/>
    <w:rsid w:val="00EC1C60"/>
    <w:rsid w:val="00EC4336"/>
    <w:rsid w:val="00EC51EF"/>
    <w:rsid w:val="00EC55AC"/>
    <w:rsid w:val="00EC6142"/>
    <w:rsid w:val="00EC679D"/>
    <w:rsid w:val="00ED00F5"/>
    <w:rsid w:val="00ED08FE"/>
    <w:rsid w:val="00ED0D82"/>
    <w:rsid w:val="00ED17E9"/>
    <w:rsid w:val="00ED3E20"/>
    <w:rsid w:val="00ED56D2"/>
    <w:rsid w:val="00EE122E"/>
    <w:rsid w:val="00EE2D53"/>
    <w:rsid w:val="00EE55BD"/>
    <w:rsid w:val="00EE5E52"/>
    <w:rsid w:val="00EE667D"/>
    <w:rsid w:val="00EE7F6F"/>
    <w:rsid w:val="00EF0728"/>
    <w:rsid w:val="00EF12AE"/>
    <w:rsid w:val="00EF2425"/>
    <w:rsid w:val="00EF3B73"/>
    <w:rsid w:val="00F010F9"/>
    <w:rsid w:val="00F04762"/>
    <w:rsid w:val="00F075A4"/>
    <w:rsid w:val="00F107BE"/>
    <w:rsid w:val="00F10B78"/>
    <w:rsid w:val="00F151D1"/>
    <w:rsid w:val="00F152A4"/>
    <w:rsid w:val="00F154E6"/>
    <w:rsid w:val="00F17A1E"/>
    <w:rsid w:val="00F17C0D"/>
    <w:rsid w:val="00F22200"/>
    <w:rsid w:val="00F24E02"/>
    <w:rsid w:val="00F256EE"/>
    <w:rsid w:val="00F26A2C"/>
    <w:rsid w:val="00F27D4C"/>
    <w:rsid w:val="00F27F4F"/>
    <w:rsid w:val="00F3058F"/>
    <w:rsid w:val="00F320A2"/>
    <w:rsid w:val="00F3307E"/>
    <w:rsid w:val="00F3503B"/>
    <w:rsid w:val="00F357A5"/>
    <w:rsid w:val="00F41302"/>
    <w:rsid w:val="00F416CA"/>
    <w:rsid w:val="00F42FE6"/>
    <w:rsid w:val="00F45ACE"/>
    <w:rsid w:val="00F553F3"/>
    <w:rsid w:val="00F55D27"/>
    <w:rsid w:val="00F60CF7"/>
    <w:rsid w:val="00F6270F"/>
    <w:rsid w:val="00F6457A"/>
    <w:rsid w:val="00F65FB1"/>
    <w:rsid w:val="00F67464"/>
    <w:rsid w:val="00F70689"/>
    <w:rsid w:val="00F73B09"/>
    <w:rsid w:val="00F74487"/>
    <w:rsid w:val="00F809E0"/>
    <w:rsid w:val="00F80C24"/>
    <w:rsid w:val="00F80DC4"/>
    <w:rsid w:val="00F81100"/>
    <w:rsid w:val="00F83987"/>
    <w:rsid w:val="00F84273"/>
    <w:rsid w:val="00F849CC"/>
    <w:rsid w:val="00F85114"/>
    <w:rsid w:val="00F8520D"/>
    <w:rsid w:val="00F9096A"/>
    <w:rsid w:val="00F9110A"/>
    <w:rsid w:val="00F93B0B"/>
    <w:rsid w:val="00F94210"/>
    <w:rsid w:val="00F95D62"/>
    <w:rsid w:val="00F96AF4"/>
    <w:rsid w:val="00FA199F"/>
    <w:rsid w:val="00FA55FC"/>
    <w:rsid w:val="00FA59FA"/>
    <w:rsid w:val="00FA6AD1"/>
    <w:rsid w:val="00FA6F24"/>
    <w:rsid w:val="00FB08EF"/>
    <w:rsid w:val="00FB4429"/>
    <w:rsid w:val="00FB53FC"/>
    <w:rsid w:val="00FB5676"/>
    <w:rsid w:val="00FB6A9F"/>
    <w:rsid w:val="00FB6FCD"/>
    <w:rsid w:val="00FB729B"/>
    <w:rsid w:val="00FB7333"/>
    <w:rsid w:val="00FC0193"/>
    <w:rsid w:val="00FC2214"/>
    <w:rsid w:val="00FC2D02"/>
    <w:rsid w:val="00FC3CC5"/>
    <w:rsid w:val="00FC5FF2"/>
    <w:rsid w:val="00FC6FED"/>
    <w:rsid w:val="00FD08A4"/>
    <w:rsid w:val="00FD0A06"/>
    <w:rsid w:val="00FD2A8E"/>
    <w:rsid w:val="00FD3EA6"/>
    <w:rsid w:val="00FD4239"/>
    <w:rsid w:val="00FD5261"/>
    <w:rsid w:val="00FD5B5F"/>
    <w:rsid w:val="00FE0A6E"/>
    <w:rsid w:val="00FE1389"/>
    <w:rsid w:val="00FE386D"/>
    <w:rsid w:val="00FE3F53"/>
    <w:rsid w:val="00FF1490"/>
    <w:rsid w:val="00FF332C"/>
    <w:rsid w:val="00FF587A"/>
    <w:rsid w:val="00FF6045"/>
    <w:rsid w:val="00FF646C"/>
    <w:rsid w:val="00FF65DC"/>
    <w:rsid w:val="018EC78A"/>
    <w:rsid w:val="01DAE1B6"/>
    <w:rsid w:val="02691F10"/>
    <w:rsid w:val="028B0E80"/>
    <w:rsid w:val="02EA2BED"/>
    <w:rsid w:val="031F5AD6"/>
    <w:rsid w:val="032A97EB"/>
    <w:rsid w:val="0349FC96"/>
    <w:rsid w:val="035D45D6"/>
    <w:rsid w:val="0454B144"/>
    <w:rsid w:val="0485FC4E"/>
    <w:rsid w:val="052EFD5E"/>
    <w:rsid w:val="05DD6D38"/>
    <w:rsid w:val="07C6B88B"/>
    <w:rsid w:val="08452D0E"/>
    <w:rsid w:val="09150DFA"/>
    <w:rsid w:val="096001CC"/>
    <w:rsid w:val="09A68C52"/>
    <w:rsid w:val="09DC40A8"/>
    <w:rsid w:val="0A932F8C"/>
    <w:rsid w:val="0AEC9B27"/>
    <w:rsid w:val="0B2343B0"/>
    <w:rsid w:val="0B4BC02F"/>
    <w:rsid w:val="0B819891"/>
    <w:rsid w:val="0B8E113D"/>
    <w:rsid w:val="0C5D835F"/>
    <w:rsid w:val="0E504D23"/>
    <w:rsid w:val="0EBCEE48"/>
    <w:rsid w:val="0EC5B1FF"/>
    <w:rsid w:val="0F1D233F"/>
    <w:rsid w:val="0FBD2BD0"/>
    <w:rsid w:val="115BFB53"/>
    <w:rsid w:val="117D0314"/>
    <w:rsid w:val="11962806"/>
    <w:rsid w:val="119943FB"/>
    <w:rsid w:val="11CA06E3"/>
    <w:rsid w:val="11FD52C1"/>
    <w:rsid w:val="12ACADA7"/>
    <w:rsid w:val="12B5FBF3"/>
    <w:rsid w:val="138FCD3B"/>
    <w:rsid w:val="142A07D7"/>
    <w:rsid w:val="157D0058"/>
    <w:rsid w:val="16FEF689"/>
    <w:rsid w:val="176E75D4"/>
    <w:rsid w:val="18A86FB9"/>
    <w:rsid w:val="1951253B"/>
    <w:rsid w:val="1AAE5CE2"/>
    <w:rsid w:val="1AE802FD"/>
    <w:rsid w:val="1AE8BFB1"/>
    <w:rsid w:val="1BB4B128"/>
    <w:rsid w:val="1C3C60C9"/>
    <w:rsid w:val="1C43D2B4"/>
    <w:rsid w:val="1D577C33"/>
    <w:rsid w:val="1EF34C94"/>
    <w:rsid w:val="1F4F5DD1"/>
    <w:rsid w:val="1FE161C7"/>
    <w:rsid w:val="204019BC"/>
    <w:rsid w:val="20A9FD8C"/>
    <w:rsid w:val="2146EF9E"/>
    <w:rsid w:val="21696849"/>
    <w:rsid w:val="2171900A"/>
    <w:rsid w:val="21792EDC"/>
    <w:rsid w:val="21BC521B"/>
    <w:rsid w:val="222369EC"/>
    <w:rsid w:val="22E8ABB6"/>
    <w:rsid w:val="23C94B89"/>
    <w:rsid w:val="23D12A1E"/>
    <w:rsid w:val="249666D3"/>
    <w:rsid w:val="25643FAA"/>
    <w:rsid w:val="27083169"/>
    <w:rsid w:val="27AE8727"/>
    <w:rsid w:val="27E4CB81"/>
    <w:rsid w:val="27EB26C2"/>
    <w:rsid w:val="295E379D"/>
    <w:rsid w:val="2A4E213B"/>
    <w:rsid w:val="2A6DE4EC"/>
    <w:rsid w:val="2B16DEEA"/>
    <w:rsid w:val="2E2C640D"/>
    <w:rsid w:val="2F741166"/>
    <w:rsid w:val="2FEDBF3C"/>
    <w:rsid w:val="30309F2C"/>
    <w:rsid w:val="30697631"/>
    <w:rsid w:val="309AAFA8"/>
    <w:rsid w:val="315F0EA3"/>
    <w:rsid w:val="317726C0"/>
    <w:rsid w:val="329A92A7"/>
    <w:rsid w:val="3317284B"/>
    <w:rsid w:val="33F29273"/>
    <w:rsid w:val="344F8B65"/>
    <w:rsid w:val="3483F12C"/>
    <w:rsid w:val="3496AF65"/>
    <w:rsid w:val="34ED8A3E"/>
    <w:rsid w:val="35796755"/>
    <w:rsid w:val="35DDEB1F"/>
    <w:rsid w:val="35EB5BC6"/>
    <w:rsid w:val="36B2CBC1"/>
    <w:rsid w:val="37AC33E0"/>
    <w:rsid w:val="382290F0"/>
    <w:rsid w:val="389BA20D"/>
    <w:rsid w:val="389E3113"/>
    <w:rsid w:val="39ADE887"/>
    <w:rsid w:val="3A15D88C"/>
    <w:rsid w:val="3A449C76"/>
    <w:rsid w:val="3A90DDE0"/>
    <w:rsid w:val="3B173456"/>
    <w:rsid w:val="3B5D0A51"/>
    <w:rsid w:val="3BAC5C9A"/>
    <w:rsid w:val="3BD6B88F"/>
    <w:rsid w:val="3C0E2644"/>
    <w:rsid w:val="3D20EADD"/>
    <w:rsid w:val="3D3CB72E"/>
    <w:rsid w:val="3E1D8D0B"/>
    <w:rsid w:val="3E4AA5B7"/>
    <w:rsid w:val="3E4ED518"/>
    <w:rsid w:val="3E83E695"/>
    <w:rsid w:val="40DD9DC9"/>
    <w:rsid w:val="410273B3"/>
    <w:rsid w:val="4109C049"/>
    <w:rsid w:val="4216AB99"/>
    <w:rsid w:val="430B1EA6"/>
    <w:rsid w:val="436A15CE"/>
    <w:rsid w:val="438C3B0D"/>
    <w:rsid w:val="43AE67BE"/>
    <w:rsid w:val="45F50A16"/>
    <w:rsid w:val="4650F53A"/>
    <w:rsid w:val="479CEB4A"/>
    <w:rsid w:val="486CAD72"/>
    <w:rsid w:val="486FD7BD"/>
    <w:rsid w:val="497DE73B"/>
    <w:rsid w:val="49E2EF45"/>
    <w:rsid w:val="4A329F9C"/>
    <w:rsid w:val="4AC83FD2"/>
    <w:rsid w:val="4B07EB18"/>
    <w:rsid w:val="4B2F995A"/>
    <w:rsid w:val="4CA3BB79"/>
    <w:rsid w:val="4D71B0C1"/>
    <w:rsid w:val="4DC0F21B"/>
    <w:rsid w:val="51C53872"/>
    <w:rsid w:val="52C3A1FA"/>
    <w:rsid w:val="5658686A"/>
    <w:rsid w:val="56DABF55"/>
    <w:rsid w:val="570845FE"/>
    <w:rsid w:val="58034E8F"/>
    <w:rsid w:val="59E8DB3C"/>
    <w:rsid w:val="5ADC3010"/>
    <w:rsid w:val="5B2DE05D"/>
    <w:rsid w:val="5B41CA58"/>
    <w:rsid w:val="5B6F1032"/>
    <w:rsid w:val="5C584A7B"/>
    <w:rsid w:val="5D6C37BB"/>
    <w:rsid w:val="5DA217AF"/>
    <w:rsid w:val="5FFB2C64"/>
    <w:rsid w:val="60219DC7"/>
    <w:rsid w:val="604414CA"/>
    <w:rsid w:val="60476FE9"/>
    <w:rsid w:val="6162EE11"/>
    <w:rsid w:val="617CD7AA"/>
    <w:rsid w:val="654E2252"/>
    <w:rsid w:val="65CCE64C"/>
    <w:rsid w:val="665FA02E"/>
    <w:rsid w:val="6664799B"/>
    <w:rsid w:val="67E62689"/>
    <w:rsid w:val="68A9CA57"/>
    <w:rsid w:val="6947846A"/>
    <w:rsid w:val="697ECCB1"/>
    <w:rsid w:val="69AF57B0"/>
    <w:rsid w:val="6AA06C9F"/>
    <w:rsid w:val="6B04C7C4"/>
    <w:rsid w:val="6BCD982C"/>
    <w:rsid w:val="6BF3182C"/>
    <w:rsid w:val="6E650496"/>
    <w:rsid w:val="6E7D6D53"/>
    <w:rsid w:val="6E977C6A"/>
    <w:rsid w:val="6ED838D8"/>
    <w:rsid w:val="6F20B9BA"/>
    <w:rsid w:val="6F634E73"/>
    <w:rsid w:val="6F8D24C7"/>
    <w:rsid w:val="6F999F68"/>
    <w:rsid w:val="709FFD9B"/>
    <w:rsid w:val="71CF1D2C"/>
    <w:rsid w:val="73851871"/>
    <w:rsid w:val="74749239"/>
    <w:rsid w:val="74CCC1F8"/>
    <w:rsid w:val="7608F3FE"/>
    <w:rsid w:val="76511911"/>
    <w:rsid w:val="766AFF9B"/>
    <w:rsid w:val="76BCDA09"/>
    <w:rsid w:val="77489768"/>
    <w:rsid w:val="777AF493"/>
    <w:rsid w:val="77E68722"/>
    <w:rsid w:val="799CDE01"/>
    <w:rsid w:val="7BD46719"/>
    <w:rsid w:val="7C2CDE92"/>
    <w:rsid w:val="7DBFA012"/>
    <w:rsid w:val="7DE9B3CF"/>
    <w:rsid w:val="7F58F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368786"/>
  <w15:docId w15:val="{8933723D-3A8D-456F-80FA-6739566B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Bullet 2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69C4"/>
    <w:pPr>
      <w:overflowPunct w:val="0"/>
      <w:autoSpaceDE w:val="0"/>
      <w:autoSpaceDN w:val="0"/>
      <w:adjustRightInd w:val="0"/>
      <w:textAlignment w:val="baseline"/>
    </w:pPr>
    <w:rPr>
      <w:rFonts w:ascii="Segoe UI" w:eastAsia="Times New Roman" w:hAnsi="Segoe U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overflowPunct/>
      <w:autoSpaceDE/>
      <w:autoSpaceDN/>
      <w:adjustRightInd/>
      <w:spacing w:before="480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spacing w:before="240" w:after="60"/>
      <w:outlineLvl w:val="1"/>
    </w:pPr>
    <w:rPr>
      <w:rFonts w:ascii="Tahoma" w:hAnsi="Tahoma" w:cs="Tahoma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overflowPunct/>
      <w:autoSpaceDE/>
      <w:autoSpaceDN/>
      <w:adjustRightInd/>
      <w:spacing w:before="240" w:after="60"/>
      <w:textAlignment w:val="auto"/>
      <w:outlineLvl w:val="2"/>
    </w:pPr>
    <w:rPr>
      <w:rFonts w:ascii="Arial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paragraph" w:styleId="ListBullet">
    <w:name w:val="List Bullet"/>
    <w:basedOn w:val="Normal"/>
    <w:qFormat/>
    <w:pPr>
      <w:numPr>
        <w:numId w:val="6"/>
      </w:numPr>
      <w:tabs>
        <w:tab w:val="left" w:pos="720"/>
      </w:tabs>
      <w:contextualSpacing/>
    </w:pPr>
  </w:style>
  <w:style w:type="paragraph" w:styleId="ListBullet2">
    <w:name w:val="List Bullet 2"/>
    <w:basedOn w:val="Normal"/>
    <w:link w:val="ListBullet2Char"/>
    <w:qFormat/>
    <w:pPr>
      <w:numPr>
        <w:numId w:val="7"/>
      </w:numPr>
      <w:contextualSpacing/>
    </w:pPr>
  </w:style>
  <w:style w:type="paragraph" w:styleId="NormalWeb">
    <w:name w:val="Normal (Web)"/>
    <w:basedOn w:val="Normal"/>
    <w:uiPriority w:val="99"/>
    <w:unhideWhenUsed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qFormat/>
    <w:pPr>
      <w:overflowPunct/>
      <w:autoSpaceDE/>
      <w:autoSpaceDN/>
      <w:adjustRightInd/>
      <w:textAlignment w:val="auto"/>
    </w:pPr>
    <w:rPr>
      <w:rFonts w:ascii="Courier New" w:eastAsia="MS Mincho" w:hAnsi="Courier New" w:cs="Courier New"/>
      <w:lang w:eastAsia="en-US"/>
    </w:rPr>
  </w:style>
  <w:style w:type="paragraph" w:styleId="Title">
    <w:name w:val="Title"/>
    <w:basedOn w:val="Normal"/>
    <w:next w:val="Normal"/>
    <w:link w:val="TitleChar"/>
    <w:qFormat/>
    <w:pPr>
      <w:overflowPunct/>
      <w:autoSpaceDE/>
      <w:autoSpaceDN/>
      <w:adjustRightInd/>
      <w:spacing w:before="240" w:after="60"/>
      <w:jc w:val="center"/>
      <w:textAlignment w:val="auto"/>
      <w:outlineLvl w:val="0"/>
    </w:pPr>
    <w:rPr>
      <w:rFonts w:ascii="Cambria" w:hAnsi="Cambria"/>
      <w:b/>
      <w:bCs/>
      <w:kern w:val="28"/>
      <w:sz w:val="32"/>
      <w:szCs w:val="32"/>
      <w:lang w:val="zh-CN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Segoe UI" w:hAnsi="Segoe UI"/>
      <w:lang w:eastAsia="zh-CN"/>
    </w:rPr>
  </w:style>
  <w:style w:type="character" w:customStyle="1" w:styleId="FooterChar">
    <w:name w:val="Footer Char"/>
    <w:basedOn w:val="DefaultParagraphFont"/>
    <w:link w:val="Footer"/>
    <w:rPr>
      <w:rFonts w:ascii="Segoe UI" w:hAnsi="Segoe U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eastAsia="zh-CN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hAnsi="Arial" w:cs="Arial"/>
      <w:b/>
      <w:bCs/>
      <w:sz w:val="26"/>
      <w:szCs w:val="26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Candidatename">
    <w:name w:val="Candidate name"/>
    <w:basedOn w:val="Normal"/>
    <w:qFormat/>
    <w:pPr>
      <w:jc w:val="center"/>
    </w:pPr>
    <w:rPr>
      <w:b/>
      <w:sz w:val="24"/>
      <w:szCs w:val="22"/>
    </w:rPr>
  </w:style>
  <w:style w:type="paragraph" w:customStyle="1" w:styleId="Candidatetitle">
    <w:name w:val="Candidate title"/>
    <w:basedOn w:val="Normal"/>
    <w:qFormat/>
    <w:pPr>
      <w:jc w:val="center"/>
    </w:pPr>
    <w:rPr>
      <w:sz w:val="24"/>
      <w:szCs w:val="22"/>
    </w:rPr>
  </w:style>
  <w:style w:type="paragraph" w:customStyle="1" w:styleId="Sectiontitle">
    <w:name w:val="Section title"/>
    <w:basedOn w:val="Normal"/>
    <w:qFormat/>
    <w:rPr>
      <w:b/>
      <w:sz w:val="22"/>
    </w:rPr>
  </w:style>
  <w:style w:type="paragraph" w:customStyle="1" w:styleId="Jobtitle">
    <w:name w:val="Job title"/>
    <w:basedOn w:val="Normal"/>
    <w:qFormat/>
    <w:rPr>
      <w:b/>
    </w:rPr>
  </w:style>
  <w:style w:type="paragraph" w:customStyle="1" w:styleId="Description3">
    <w:name w:val="Description 3"/>
    <w:basedOn w:val="ListBullet2"/>
    <w:link w:val="Description3Char"/>
    <w:qFormat/>
    <w:pPr>
      <w:numPr>
        <w:numId w:val="8"/>
      </w:numPr>
      <w:ind w:left="1440"/>
    </w:pPr>
  </w:style>
  <w:style w:type="character" w:customStyle="1" w:styleId="ListBullet2Char">
    <w:name w:val="List Bullet 2 Char"/>
    <w:basedOn w:val="DefaultParagraphFont"/>
    <w:link w:val="ListBullet2"/>
    <w:rPr>
      <w:rFonts w:ascii="Segoe UI" w:eastAsia="Times New Roman" w:hAnsi="Segoe UI"/>
      <w:lang w:eastAsia="zh-CN"/>
    </w:rPr>
  </w:style>
  <w:style w:type="character" w:customStyle="1" w:styleId="Description3Char">
    <w:name w:val="Description 3 Char"/>
    <w:basedOn w:val="ListBullet2Char"/>
    <w:link w:val="Description3"/>
    <w:rPr>
      <w:rFonts w:ascii="Segoe UI" w:eastAsia="Times New Roman" w:hAnsi="Segoe UI"/>
      <w:lang w:eastAsia="zh-CN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eading4Char">
    <w:name w:val="Heading 4 Char"/>
    <w:basedOn w:val="DefaultParagraphFont"/>
    <w:link w:val="Heading4"/>
    <w:qFormat/>
    <w:rPr>
      <w:rFonts w:asciiTheme="majorHAnsi" w:eastAsiaTheme="majorEastAsia" w:hAnsiTheme="majorHAnsi" w:cstheme="majorBidi"/>
      <w:b/>
      <w:bCs/>
      <w:i/>
      <w:iCs/>
      <w:color w:val="4F81BD" w:themeColor="accent1"/>
      <w:lang w:eastAsia="zh-CN"/>
    </w:rPr>
  </w:style>
  <w:style w:type="character" w:customStyle="1" w:styleId="floatright">
    <w:name w:val="floatright"/>
    <w:basedOn w:val="DefaultParagraphFont"/>
  </w:style>
  <w:style w:type="paragraph" w:customStyle="1" w:styleId="StyleStyleHeading3BottomSinglesolidlineAuto075ptLi">
    <w:name w:val="Style Style Heading 3 + Bottom: (Single solid line Auto  0.75 pt Li..."/>
    <w:basedOn w:val="Normal"/>
    <w:pPr>
      <w:keepNext/>
      <w:pBdr>
        <w:bottom w:val="dotted" w:sz="4" w:space="1" w:color="auto"/>
      </w:pBdr>
      <w:shd w:val="clear" w:color="auto" w:fill="F3F3F3"/>
      <w:tabs>
        <w:tab w:val="right" w:pos="8460"/>
      </w:tabs>
      <w:overflowPunct/>
      <w:autoSpaceDE/>
      <w:autoSpaceDN/>
      <w:adjustRightInd/>
      <w:spacing w:after="60"/>
      <w:textAlignment w:val="auto"/>
      <w:outlineLvl w:val="2"/>
    </w:pPr>
    <w:rPr>
      <w:rFonts w:ascii="Arial" w:hAnsi="Arial"/>
      <w:b/>
      <w:bCs/>
      <w:sz w:val="26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MS Mincho" w:hAnsi="Courier New" w:cs="Courier New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Pr>
      <w:rFonts w:ascii="Tahoma" w:hAnsi="Tahoma" w:cs="Tahoma"/>
      <w:b/>
      <w:bCs/>
      <w:iCs/>
      <w:sz w:val="24"/>
      <w:szCs w:val="28"/>
      <w:lang w:eastAsia="zh-CN"/>
    </w:rPr>
  </w:style>
  <w:style w:type="paragraph" w:customStyle="1" w:styleId="Default">
    <w:name w:val="Default"/>
    <w:rPr>
      <w:rFonts w:ascii="Helvetica Neue" w:eastAsia="Arial Unicode MS" w:hAnsi="Helvetica Neue" w:cs="Arial Unicode MS"/>
      <w:color w:val="000000"/>
      <w:sz w:val="22"/>
      <w:szCs w:val="22"/>
    </w:rPr>
  </w:style>
  <w:style w:type="character" w:customStyle="1" w:styleId="TitleChar">
    <w:name w:val="Title Char"/>
    <w:basedOn w:val="DefaultParagraphFont"/>
    <w:link w:val="Title"/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customStyle="1" w:styleId="INET-Body">
    <w:name w:val="INET-Body"/>
    <w:basedOn w:val="Normal"/>
    <w:qFormat/>
    <w:rsid w:val="00DB3DFE"/>
    <w:pPr>
      <w:overflowPunct/>
      <w:autoSpaceDE/>
      <w:autoSpaceDN/>
      <w:adjustRightInd/>
      <w:spacing w:after="0" w:line="240" w:lineRule="auto"/>
      <w:textAlignment w:val="auto"/>
    </w:pPr>
    <w:rPr>
      <w:rFonts w:asciiTheme="minorHAnsi" w:eastAsiaTheme="minorHAnsi" w:hAnsiTheme="minorHAnsi" w:cstheme="minorBidi"/>
      <w:sz w:val="18"/>
      <w:szCs w:val="22"/>
      <w:lang w:eastAsia="en-US"/>
    </w:rPr>
  </w:style>
  <w:style w:type="paragraph" w:customStyle="1" w:styleId="BulletList">
    <w:name w:val="Bullet List"/>
    <w:basedOn w:val="Normal"/>
    <w:qFormat/>
    <w:rsid w:val="00DB3DFE"/>
    <w:pPr>
      <w:numPr>
        <w:numId w:val="11"/>
      </w:numPr>
      <w:overflowPunct/>
      <w:autoSpaceDE/>
      <w:autoSpaceDN/>
      <w:adjustRightInd/>
      <w:spacing w:after="0" w:line="240" w:lineRule="auto"/>
      <w:textAlignment w:val="auto"/>
    </w:pPr>
    <w:rPr>
      <w:rFonts w:asciiTheme="minorHAnsi" w:eastAsiaTheme="minorHAnsi" w:hAnsiTheme="minorHAnsi" w:cstheme="minorBidi"/>
      <w:sz w:val="18"/>
      <w:szCs w:val="22"/>
      <w:lang w:eastAsia="en-US"/>
    </w:rPr>
  </w:style>
  <w:style w:type="character" w:customStyle="1" w:styleId="normaltextrun">
    <w:name w:val="normaltextrun"/>
    <w:basedOn w:val="DefaultParagraphFont"/>
    <w:rsid w:val="00A543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after="0" w:line="240" w:lineRule="auto"/>
      <w:textAlignment w:val="auto"/>
    </w:pPr>
    <w:rPr>
      <w:rFonts w:ascii="Courier New" w:hAnsi="Courier New" w:cs="Courier New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BCF"/>
    <w:rPr>
      <w:rFonts w:ascii="Courier New" w:eastAsia="Times New Roman" w:hAnsi="Courier New" w:cs="Courier New"/>
      <w:lang w:eastAsia="zh-CN" w:bidi="hi-IN"/>
    </w:rPr>
  </w:style>
  <w:style w:type="character" w:customStyle="1" w:styleId="ListParagraphChar">
    <w:name w:val="List Paragraph Char"/>
    <w:link w:val="ListParagraph"/>
    <w:uiPriority w:val="34"/>
    <w:locked/>
    <w:rsid w:val="00E80564"/>
    <w:rPr>
      <w:rFonts w:ascii="Segoe UI" w:eastAsia="Times New Roman" w:hAnsi="Segoe UI"/>
      <w:lang w:eastAsia="zh-CN"/>
    </w:rPr>
  </w:style>
  <w:style w:type="character" w:customStyle="1" w:styleId="fontstyle31">
    <w:name w:val="fontstyle31"/>
    <w:basedOn w:val="DefaultParagraphFont"/>
    <w:rsid w:val="00E80564"/>
    <w:rPr>
      <w:rFonts w:ascii="TrebuchetMS" w:hAnsi="TrebuchetMS" w:hint="default"/>
      <w:b w:val="0"/>
      <w:bCs w:val="0"/>
      <w:i w:val="0"/>
      <w:iCs w:val="0"/>
      <w:color w:val="404040"/>
      <w:sz w:val="20"/>
      <w:szCs w:val="20"/>
    </w:rPr>
  </w:style>
  <w:style w:type="character" w:customStyle="1" w:styleId="eop">
    <w:name w:val="eop"/>
    <w:basedOn w:val="DefaultParagraphFont"/>
    <w:rsid w:val="006C739C"/>
  </w:style>
  <w:style w:type="paragraph" w:customStyle="1" w:styleId="paragraph">
    <w:name w:val="paragraph"/>
    <w:basedOn w:val="Normal"/>
    <w:rsid w:val="006C739C"/>
    <w:pPr>
      <w:overflowPunct/>
      <w:autoSpaceDE/>
      <w:autoSpaceDN/>
      <w:adjustRightInd/>
      <w:spacing w:before="100" w:beforeAutospacing="1" w:after="100" w:afterAutospacing="1" w:line="240" w:lineRule="auto"/>
      <w:textAlignment w:val="auto"/>
    </w:pPr>
    <w:rPr>
      <w:rFonts w:ascii="Times New Roman" w:hAnsi="Times New Roman"/>
      <w:sz w:val="24"/>
      <w:szCs w:val="24"/>
      <w:lang w:eastAsia="ja-JP"/>
    </w:rPr>
  </w:style>
  <w:style w:type="character" w:customStyle="1" w:styleId="tabchar">
    <w:name w:val="tabchar"/>
    <w:basedOn w:val="DefaultParagraphFont"/>
    <w:rsid w:val="003F75A3"/>
  </w:style>
  <w:style w:type="character" w:styleId="UnresolvedMention">
    <w:name w:val="Unresolved Mention"/>
    <w:basedOn w:val="DefaultParagraphFont"/>
    <w:uiPriority w:val="99"/>
    <w:semiHidden/>
    <w:unhideWhenUsed/>
    <w:rsid w:val="00BE1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1633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dangvy202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Resume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05D035-EC25-498B-B74B-05FE80A92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Resume5</Template>
  <TotalTime>26</TotalTime>
  <Pages>8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Legato Systems</Company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Fsoft</dc:creator>
  <dc:description>careersvn@infonam.com</dc:description>
  <cp:lastModifiedBy>Vy Tran Dang</cp:lastModifiedBy>
  <cp:revision>16</cp:revision>
  <cp:lastPrinted>2010-11-23T07:57:00Z</cp:lastPrinted>
  <dcterms:created xsi:type="dcterms:W3CDTF">2023-08-18T04:19:00Z</dcterms:created>
  <dcterms:modified xsi:type="dcterms:W3CDTF">2024-02-15T17:27:00Z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1033-11.2.0.9031</vt:lpwstr>
  </property>
</Properties>
</file>